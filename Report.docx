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0CBD0" w14:textId="162C9A77" w:rsidR="001E7DA7" w:rsidRDefault="001E7DA7" w:rsidP="003218FF">
      <w:pPr>
        <w:suppressAutoHyphens/>
        <w:autoSpaceDE w:val="0"/>
        <w:autoSpaceDN w:val="0"/>
        <w:adjustRightInd w:val="0"/>
        <w:jc w:val="center"/>
        <w:rPr>
          <w:bCs/>
          <w:sz w:val="28"/>
          <w:szCs w:val="28"/>
          <w:lang w:val="en"/>
        </w:rPr>
      </w:pPr>
      <w:r>
        <w:rPr>
          <w:bCs/>
          <w:sz w:val="28"/>
          <w:szCs w:val="28"/>
          <w:lang w:val="en"/>
        </w:rPr>
        <w:t>VIETNAM GENERAL CONFEDERATION OF LABOR</w:t>
      </w:r>
    </w:p>
    <w:p w14:paraId="15004CEC" w14:textId="18F79140" w:rsidR="001E7DA7" w:rsidRDefault="001E7DA7" w:rsidP="003218FF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TON DUC THANG UNIVERSITY</w:t>
      </w:r>
    </w:p>
    <w:p w14:paraId="2518743D" w14:textId="758571E1" w:rsidR="003218FF" w:rsidRPr="00B10E7E" w:rsidRDefault="001E7DA7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FACULTY OF INFORMATION TECHNOLOGY</w:t>
      </w:r>
    </w:p>
    <w:p w14:paraId="36301B1B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6E8CB791" w14:textId="4B449DCE" w:rsidR="003218FF" w:rsidRPr="00B10E7E" w:rsidRDefault="005C1F08" w:rsidP="005C1F08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81F66F" wp14:editId="28F364E9">
            <wp:extent cx="838200" cy="463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8" cy="4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30EF" w14:textId="1440706A" w:rsidR="003218FF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7255293" w14:textId="77777777" w:rsidR="008104A2" w:rsidRPr="00B10E7E" w:rsidRDefault="008104A2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9838AA0" w14:textId="4131B3F1" w:rsidR="003218FF" w:rsidRPr="00B10E7E" w:rsidRDefault="001E7DA7" w:rsidP="008104A2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left="1134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SOFTWARE ENGINEERING FINAL PROJECT</w:t>
      </w:r>
      <w:r w:rsidR="008104A2">
        <w:rPr>
          <w:b/>
          <w:bCs/>
          <w:sz w:val="32"/>
          <w:szCs w:val="32"/>
          <w:lang w:val="en"/>
        </w:rPr>
        <w:tab/>
      </w:r>
      <w:r w:rsidR="007E7FF7">
        <w:rPr>
          <w:b/>
          <w:bCs/>
          <w:sz w:val="32"/>
          <w:szCs w:val="32"/>
          <w:lang w:val="en"/>
        </w:rPr>
        <w:t xml:space="preserve"> </w:t>
      </w:r>
    </w:p>
    <w:p w14:paraId="6669CD80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35FA9DA" w14:textId="599A0218" w:rsidR="003218FF" w:rsidRPr="00B10E7E" w:rsidRDefault="001E7DA7" w:rsidP="008104A2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"/>
        </w:rPr>
      </w:pPr>
      <w:r>
        <w:rPr>
          <w:b/>
          <w:bCs/>
          <w:sz w:val="48"/>
          <w:szCs w:val="48"/>
          <w:lang w:val="en"/>
        </w:rPr>
        <w:t>FUNCTIONAL FACTS SELLING SYSTEM</w:t>
      </w:r>
    </w:p>
    <w:p w14:paraId="7803D3ED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45E6331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B42ED45" w14:textId="730FE20A" w:rsid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419549D5" w14:textId="3D3EFE38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173E3B16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96D7224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6C09CEF" w14:textId="706EF26D" w:rsidR="003218FF" w:rsidRPr="003203F1" w:rsidRDefault="001E7DA7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i/>
          <w:sz w:val="28"/>
          <w:szCs w:val="28"/>
          <w:lang w:val="en"/>
        </w:rPr>
        <w:t>Instructor</w:t>
      </w:r>
      <w:r w:rsidR="003218FF" w:rsidRPr="00B10E7E">
        <w:rPr>
          <w:sz w:val="28"/>
          <w:szCs w:val="28"/>
          <w:lang w:val="vi-VN"/>
        </w:rPr>
        <w:t xml:space="preserve">: </w:t>
      </w:r>
      <w:r w:rsidR="003203F1">
        <w:rPr>
          <w:b/>
          <w:sz w:val="28"/>
          <w:szCs w:val="28"/>
        </w:rPr>
        <w:t xml:space="preserve">Master </w:t>
      </w:r>
      <w:proofErr w:type="spellStart"/>
      <w:r w:rsidR="003203F1">
        <w:rPr>
          <w:b/>
          <w:sz w:val="28"/>
          <w:szCs w:val="28"/>
        </w:rPr>
        <w:t>Phạm</w:t>
      </w:r>
      <w:proofErr w:type="spellEnd"/>
      <w:r w:rsidR="003203F1">
        <w:rPr>
          <w:b/>
          <w:sz w:val="28"/>
          <w:szCs w:val="28"/>
        </w:rPr>
        <w:t xml:space="preserve"> </w:t>
      </w:r>
      <w:proofErr w:type="spellStart"/>
      <w:r w:rsidR="003203F1">
        <w:rPr>
          <w:b/>
          <w:sz w:val="28"/>
          <w:szCs w:val="28"/>
        </w:rPr>
        <w:t>Thái</w:t>
      </w:r>
      <w:proofErr w:type="spellEnd"/>
      <w:r w:rsidR="003203F1">
        <w:rPr>
          <w:b/>
          <w:sz w:val="28"/>
          <w:szCs w:val="28"/>
        </w:rPr>
        <w:t xml:space="preserve"> </w:t>
      </w:r>
      <w:proofErr w:type="spellStart"/>
      <w:r w:rsidR="003203F1">
        <w:rPr>
          <w:b/>
          <w:sz w:val="28"/>
          <w:szCs w:val="28"/>
        </w:rPr>
        <w:t>Kỳ</w:t>
      </w:r>
      <w:proofErr w:type="spellEnd"/>
      <w:r w:rsidR="003203F1">
        <w:rPr>
          <w:b/>
          <w:sz w:val="28"/>
          <w:szCs w:val="28"/>
        </w:rPr>
        <w:t xml:space="preserve"> </w:t>
      </w:r>
      <w:proofErr w:type="spellStart"/>
      <w:r w:rsidR="003203F1">
        <w:rPr>
          <w:b/>
          <w:sz w:val="28"/>
          <w:szCs w:val="28"/>
        </w:rPr>
        <w:t>Trung</w:t>
      </w:r>
      <w:proofErr w:type="spellEnd"/>
    </w:p>
    <w:p w14:paraId="265125BD" w14:textId="37282CC5" w:rsidR="003218FF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proofErr w:type="spellStart"/>
      <w:r w:rsidR="003203F1">
        <w:rPr>
          <w:b/>
          <w:bCs/>
          <w:sz w:val="28"/>
          <w:szCs w:val="28"/>
        </w:rPr>
        <w:t>Trương</w:t>
      </w:r>
      <w:proofErr w:type="spellEnd"/>
      <w:r w:rsidR="003203F1">
        <w:rPr>
          <w:b/>
          <w:bCs/>
          <w:sz w:val="28"/>
          <w:szCs w:val="28"/>
        </w:rPr>
        <w:t xml:space="preserve"> </w:t>
      </w:r>
      <w:proofErr w:type="spellStart"/>
      <w:r w:rsidR="003203F1">
        <w:rPr>
          <w:b/>
          <w:bCs/>
          <w:sz w:val="28"/>
          <w:szCs w:val="28"/>
        </w:rPr>
        <w:t>Trung</w:t>
      </w:r>
      <w:proofErr w:type="spellEnd"/>
      <w:r w:rsidR="003203F1">
        <w:rPr>
          <w:b/>
          <w:bCs/>
          <w:sz w:val="28"/>
          <w:szCs w:val="28"/>
        </w:rPr>
        <w:t xml:space="preserve"> </w:t>
      </w:r>
      <w:proofErr w:type="spellStart"/>
      <w:r w:rsidR="003203F1">
        <w:rPr>
          <w:b/>
          <w:bCs/>
          <w:sz w:val="28"/>
          <w:szCs w:val="28"/>
        </w:rPr>
        <w:t>Hiếu</w:t>
      </w:r>
      <w:proofErr w:type="spellEnd"/>
      <w:r w:rsidR="003203F1">
        <w:rPr>
          <w:b/>
          <w:bCs/>
          <w:sz w:val="28"/>
          <w:szCs w:val="28"/>
        </w:rPr>
        <w:t xml:space="preserve"> – 519H0164</w:t>
      </w:r>
    </w:p>
    <w:p w14:paraId="1B4A5CE8" w14:textId="21BCF4FF" w:rsidR="003203F1" w:rsidRPr="003203F1" w:rsidRDefault="003203F1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Thích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Cảnh</w:t>
      </w:r>
      <w:proofErr w:type="spellEnd"/>
      <w:r>
        <w:rPr>
          <w:b/>
          <w:bCs/>
          <w:sz w:val="28"/>
          <w:szCs w:val="28"/>
        </w:rPr>
        <w:t xml:space="preserve"> Long </w:t>
      </w:r>
      <w:r w:rsidR="007837EA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</w:t>
      </w:r>
      <w:r w:rsidR="007837EA">
        <w:rPr>
          <w:b/>
          <w:bCs/>
          <w:sz w:val="28"/>
          <w:szCs w:val="28"/>
        </w:rPr>
        <w:t>519H0191</w:t>
      </w:r>
    </w:p>
    <w:p w14:paraId="29E6FFC0" w14:textId="057C762D" w:rsidR="003218FF" w:rsidRPr="003203F1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3203F1">
        <w:rPr>
          <w:b/>
          <w:bCs/>
          <w:sz w:val="28"/>
          <w:szCs w:val="28"/>
        </w:rPr>
        <w:t>19H50204</w:t>
      </w:r>
    </w:p>
    <w:p w14:paraId="1DEE2884" w14:textId="0AE2944C" w:rsidR="003218FF" w:rsidRPr="00CA1C39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r w:rsidRPr="00CA1C39">
        <w:rPr>
          <w:sz w:val="28"/>
          <w:szCs w:val="28"/>
          <w:lang w:val="vi-VN"/>
        </w:rPr>
        <w:t xml:space="preserve">Khoá    </w:t>
      </w:r>
      <w:r w:rsidR="003203F1">
        <w:rPr>
          <w:b/>
          <w:bCs/>
          <w:sz w:val="28"/>
          <w:szCs w:val="28"/>
          <w:lang w:val="vi-VN"/>
        </w:rPr>
        <w:t xml:space="preserve"> :    23</w:t>
      </w:r>
    </w:p>
    <w:p w14:paraId="54951988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7015E7B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A9279FD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05EA891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A758B5B" w14:textId="5D009DB4" w:rsidR="00B118C8" w:rsidRPr="003203F1" w:rsidRDefault="003203F1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B118C8" w:rsidRPr="003203F1" w:rsidSect="005D5C20">
          <w:headerReference w:type="default" r:id="rId12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22</w:t>
      </w:r>
    </w:p>
    <w:p w14:paraId="78E847A3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Cs/>
          <w:sz w:val="28"/>
          <w:szCs w:val="28"/>
          <w:lang w:val="en"/>
        </w:rPr>
      </w:pPr>
      <w:bookmarkStart w:id="0" w:name="_Toc53736151"/>
      <w:r>
        <w:rPr>
          <w:bCs/>
          <w:sz w:val="28"/>
          <w:szCs w:val="28"/>
          <w:lang w:val="en"/>
        </w:rPr>
        <w:lastRenderedPageBreak/>
        <w:t>VIETNAM GENERAL CONFEDERATION OF LABOR</w:t>
      </w:r>
    </w:p>
    <w:p w14:paraId="021141A3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TON DUC THANG UNIVERSITY</w:t>
      </w:r>
    </w:p>
    <w:p w14:paraId="6B0FC2C9" w14:textId="77777777" w:rsidR="003203F1" w:rsidRPr="00B10E7E" w:rsidRDefault="003203F1" w:rsidP="003203F1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FACULTY OF INFORMATION TECHNOLOGY</w:t>
      </w:r>
    </w:p>
    <w:p w14:paraId="56B0782E" w14:textId="77777777" w:rsidR="003203F1" w:rsidRPr="00B10E7E" w:rsidRDefault="003203F1" w:rsidP="003203F1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4AFF617D" w14:textId="77777777" w:rsidR="003203F1" w:rsidRPr="00B10E7E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6BCBB6" wp14:editId="7B72BE5C">
            <wp:extent cx="838200" cy="4632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8" cy="4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DE03" w14:textId="41A2EADD" w:rsidR="003203F1" w:rsidRDefault="003203F1" w:rsidP="003203F1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2219001F" w14:textId="77777777" w:rsidR="008104A2" w:rsidRPr="00B10E7E" w:rsidRDefault="008104A2" w:rsidP="003203F1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7390FE9D" w14:textId="77777777" w:rsidR="003203F1" w:rsidRPr="00B10E7E" w:rsidRDefault="003203F1" w:rsidP="003203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left="709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SOFTWARE ENGINEERING FINAL PROJECT</w:t>
      </w:r>
    </w:p>
    <w:p w14:paraId="315A2017" w14:textId="3B325790" w:rsidR="008104A2" w:rsidRPr="008104A2" w:rsidRDefault="003203F1" w:rsidP="008104A2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3A7C899F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  <w:r>
        <w:rPr>
          <w:b/>
          <w:bCs/>
          <w:sz w:val="48"/>
          <w:szCs w:val="48"/>
          <w:lang w:val="en"/>
        </w:rPr>
        <w:t>FUNCTIONAL FACTS SELLING SYSTEM</w:t>
      </w:r>
    </w:p>
    <w:p w14:paraId="56B87659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7DA10926" w14:textId="7C6537B8" w:rsidR="003203F1" w:rsidRDefault="003203F1" w:rsidP="008104A2">
      <w:pPr>
        <w:suppressAutoHyphens/>
        <w:autoSpaceDE w:val="0"/>
        <w:autoSpaceDN w:val="0"/>
        <w:adjustRightInd w:val="0"/>
        <w:spacing w:line="360" w:lineRule="auto"/>
        <w:ind w:firstLine="720"/>
        <w:jc w:val="both"/>
        <w:rPr>
          <w:b/>
          <w:bCs/>
          <w:lang w:val="en"/>
        </w:rPr>
      </w:pPr>
    </w:p>
    <w:p w14:paraId="52178282" w14:textId="77777777" w:rsidR="008104A2" w:rsidRPr="00B10E7E" w:rsidRDefault="008104A2" w:rsidP="008104A2">
      <w:pPr>
        <w:suppressAutoHyphens/>
        <w:autoSpaceDE w:val="0"/>
        <w:autoSpaceDN w:val="0"/>
        <w:adjustRightInd w:val="0"/>
        <w:spacing w:line="360" w:lineRule="auto"/>
        <w:ind w:firstLine="720"/>
        <w:jc w:val="both"/>
        <w:rPr>
          <w:b/>
          <w:bCs/>
          <w:lang w:val="en"/>
        </w:rPr>
      </w:pPr>
    </w:p>
    <w:p w14:paraId="25E8E853" w14:textId="77777777" w:rsidR="003203F1" w:rsidRPr="003218FF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732572D2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EB2C4BE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B32A0F0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054F107" w14:textId="77777777" w:rsidR="003203F1" w:rsidRPr="003203F1" w:rsidRDefault="003203F1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i/>
          <w:sz w:val="28"/>
          <w:szCs w:val="28"/>
          <w:lang w:val="en"/>
        </w:rPr>
        <w:t>Instructor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 xml:space="preserve">Master </w:t>
      </w:r>
      <w:proofErr w:type="spellStart"/>
      <w:r>
        <w:rPr>
          <w:b/>
          <w:sz w:val="28"/>
          <w:szCs w:val="28"/>
        </w:rPr>
        <w:t>Phạm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Kỳ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Trung</w:t>
      </w:r>
      <w:proofErr w:type="spellEnd"/>
    </w:p>
    <w:p w14:paraId="65AF6B36" w14:textId="3FF4F4F9" w:rsidR="003203F1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i/>
          <w:sz w:val="28"/>
          <w:szCs w:val="28"/>
        </w:rPr>
        <w:t>Student’s name</w:t>
      </w:r>
      <w:r w:rsidR="003203F1" w:rsidRPr="003218FF">
        <w:rPr>
          <w:sz w:val="28"/>
          <w:szCs w:val="28"/>
          <w:lang w:val="vi-VN"/>
        </w:rPr>
        <w:t>:</w:t>
      </w:r>
      <w:r w:rsidR="003203F1" w:rsidRPr="003218FF">
        <w:rPr>
          <w:b/>
          <w:bCs/>
          <w:sz w:val="28"/>
          <w:szCs w:val="28"/>
          <w:lang w:val="vi-VN"/>
        </w:rPr>
        <w:t xml:space="preserve">   </w:t>
      </w:r>
      <w:proofErr w:type="spellStart"/>
      <w:r w:rsidR="003203F1">
        <w:rPr>
          <w:b/>
          <w:bCs/>
          <w:sz w:val="28"/>
          <w:szCs w:val="28"/>
        </w:rPr>
        <w:t>Trương</w:t>
      </w:r>
      <w:proofErr w:type="spellEnd"/>
      <w:r w:rsidR="003203F1">
        <w:rPr>
          <w:b/>
          <w:bCs/>
          <w:sz w:val="28"/>
          <w:szCs w:val="28"/>
        </w:rPr>
        <w:t xml:space="preserve"> </w:t>
      </w:r>
      <w:proofErr w:type="spellStart"/>
      <w:r w:rsidR="003203F1">
        <w:rPr>
          <w:b/>
          <w:bCs/>
          <w:sz w:val="28"/>
          <w:szCs w:val="28"/>
        </w:rPr>
        <w:t>Trung</w:t>
      </w:r>
      <w:proofErr w:type="spellEnd"/>
      <w:r w:rsidR="003203F1">
        <w:rPr>
          <w:b/>
          <w:bCs/>
          <w:sz w:val="28"/>
          <w:szCs w:val="28"/>
        </w:rPr>
        <w:t xml:space="preserve"> </w:t>
      </w:r>
      <w:proofErr w:type="spellStart"/>
      <w:r w:rsidR="003203F1">
        <w:rPr>
          <w:b/>
          <w:bCs/>
          <w:sz w:val="28"/>
          <w:szCs w:val="28"/>
        </w:rPr>
        <w:t>Hiếu</w:t>
      </w:r>
      <w:proofErr w:type="spellEnd"/>
      <w:r w:rsidR="003203F1">
        <w:rPr>
          <w:b/>
          <w:bCs/>
          <w:sz w:val="28"/>
          <w:szCs w:val="28"/>
        </w:rPr>
        <w:t xml:space="preserve"> – 519H0164</w:t>
      </w:r>
    </w:p>
    <w:p w14:paraId="15B0F65F" w14:textId="45E710E7" w:rsidR="003203F1" w:rsidRPr="003203F1" w:rsidRDefault="007837EA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Thích</w:t>
      </w:r>
      <w:proofErr w:type="spellEnd"/>
      <w:r w:rsidR="003203F1">
        <w:rPr>
          <w:b/>
          <w:bCs/>
          <w:sz w:val="28"/>
          <w:szCs w:val="28"/>
        </w:rPr>
        <w:t xml:space="preserve"> </w:t>
      </w:r>
      <w:proofErr w:type="spellStart"/>
      <w:r w:rsidR="003203F1">
        <w:rPr>
          <w:b/>
          <w:bCs/>
          <w:sz w:val="28"/>
          <w:szCs w:val="28"/>
        </w:rPr>
        <w:t>Cảnh</w:t>
      </w:r>
      <w:proofErr w:type="spellEnd"/>
      <w:r w:rsidR="003203F1">
        <w:rPr>
          <w:b/>
          <w:bCs/>
          <w:sz w:val="28"/>
          <w:szCs w:val="28"/>
        </w:rPr>
        <w:t xml:space="preserve"> Long </w:t>
      </w:r>
      <w:r>
        <w:rPr>
          <w:b/>
          <w:bCs/>
          <w:sz w:val="28"/>
          <w:szCs w:val="28"/>
        </w:rPr>
        <w:t>–</w:t>
      </w:r>
      <w:r w:rsidR="003203F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519H0191</w:t>
      </w:r>
    </w:p>
    <w:p w14:paraId="40E868BD" w14:textId="4CA017A9" w:rsidR="003203F1" w:rsidRPr="003203F1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Class</w:t>
      </w:r>
      <w:r w:rsidR="003203F1" w:rsidRPr="00CA1C39">
        <w:rPr>
          <w:sz w:val="28"/>
          <w:szCs w:val="28"/>
          <w:lang w:val="vi-VN"/>
        </w:rPr>
        <w:t xml:space="preserve">     </w:t>
      </w:r>
      <w:proofErr w:type="gramStart"/>
      <w:r w:rsidR="003203F1" w:rsidRPr="00CA1C39">
        <w:rPr>
          <w:sz w:val="28"/>
          <w:szCs w:val="28"/>
          <w:lang w:val="vi-VN"/>
        </w:rPr>
        <w:t xml:space="preserve">  </w:t>
      </w:r>
      <w:r w:rsidR="003203F1" w:rsidRPr="00CA1C39">
        <w:rPr>
          <w:b/>
          <w:bCs/>
          <w:sz w:val="28"/>
          <w:szCs w:val="28"/>
          <w:lang w:val="vi-VN"/>
        </w:rPr>
        <w:t>:</w:t>
      </w:r>
      <w:proofErr w:type="gramEnd"/>
      <w:r w:rsidR="003203F1" w:rsidRPr="00CA1C39">
        <w:rPr>
          <w:b/>
          <w:bCs/>
          <w:sz w:val="28"/>
          <w:szCs w:val="28"/>
          <w:lang w:val="vi-VN"/>
        </w:rPr>
        <w:t xml:space="preserve">    </w:t>
      </w:r>
      <w:r w:rsidR="003203F1">
        <w:rPr>
          <w:b/>
          <w:bCs/>
          <w:sz w:val="28"/>
          <w:szCs w:val="28"/>
        </w:rPr>
        <w:t>19H50204</w:t>
      </w:r>
    </w:p>
    <w:p w14:paraId="2F06E66A" w14:textId="6B19288D" w:rsidR="003203F1" w:rsidRPr="00CA1C39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r>
        <w:rPr>
          <w:sz w:val="28"/>
          <w:szCs w:val="28"/>
        </w:rPr>
        <w:t>Course</w:t>
      </w:r>
      <w:r w:rsidR="003203F1" w:rsidRPr="00CA1C39">
        <w:rPr>
          <w:sz w:val="28"/>
          <w:szCs w:val="28"/>
          <w:lang w:val="vi-VN"/>
        </w:rPr>
        <w:t xml:space="preserve">   </w:t>
      </w:r>
      <w:proofErr w:type="gramStart"/>
      <w:r w:rsidR="003203F1" w:rsidRPr="00CA1C39">
        <w:rPr>
          <w:sz w:val="28"/>
          <w:szCs w:val="28"/>
          <w:lang w:val="vi-VN"/>
        </w:rPr>
        <w:t xml:space="preserve"> </w:t>
      </w:r>
      <w:r w:rsidR="003203F1">
        <w:rPr>
          <w:b/>
          <w:bCs/>
          <w:sz w:val="28"/>
          <w:szCs w:val="28"/>
          <w:lang w:val="vi-VN"/>
        </w:rPr>
        <w:t xml:space="preserve"> :</w:t>
      </w:r>
      <w:proofErr w:type="gramEnd"/>
      <w:r w:rsidR="003203F1">
        <w:rPr>
          <w:b/>
          <w:bCs/>
          <w:sz w:val="28"/>
          <w:szCs w:val="28"/>
          <w:lang w:val="vi-VN"/>
        </w:rPr>
        <w:t xml:space="preserve">    23</w:t>
      </w:r>
    </w:p>
    <w:p w14:paraId="36C23C7C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49741EE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9C91BFB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34341D4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6412D19" w14:textId="77777777" w:rsidR="003203F1" w:rsidRP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3203F1" w:rsidRPr="003203F1" w:rsidSect="005D5C20">
          <w:headerReference w:type="default" r:id="rId13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22</w:t>
      </w:r>
    </w:p>
    <w:p w14:paraId="553C5306" w14:textId="01F3FE17" w:rsidR="00BB2B2A" w:rsidRPr="008104A2" w:rsidRDefault="003203F1" w:rsidP="008104A2">
      <w:pPr>
        <w:pStyle w:val="Heading1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92317721"/>
      <w:bookmarkEnd w:id="0"/>
      <w:r w:rsidRPr="008104A2">
        <w:rPr>
          <w:rFonts w:ascii="Times New Roman" w:hAnsi="Times New Roman" w:cs="Times New Roman"/>
          <w:color w:val="auto"/>
          <w:sz w:val="32"/>
        </w:rPr>
        <w:lastRenderedPageBreak/>
        <w:t>THANKS</w:t>
      </w:r>
      <w:bookmarkEnd w:id="1"/>
    </w:p>
    <w:p w14:paraId="0649E932" w14:textId="77777777" w:rsidR="00BB2B2A" w:rsidRPr="00DB7595" w:rsidRDefault="00BB2B2A" w:rsidP="0064189C">
      <w:pPr>
        <w:pStyle w:val="Nidungvnbn"/>
        <w:rPr>
          <w:b/>
          <w:bCs/>
          <w:sz w:val="32"/>
          <w:szCs w:val="32"/>
          <w:lang w:val="vi-VN"/>
        </w:rPr>
      </w:pPr>
      <w:r w:rsidRPr="00DB7595">
        <w:rPr>
          <w:lang w:val="vi-VN"/>
        </w:rPr>
        <w:t xml:space="preserve">Đây là phần tác giả </w:t>
      </w:r>
      <w:r w:rsidRPr="00DB7595">
        <w:rPr>
          <w:b/>
          <w:lang w:val="vi-VN"/>
        </w:rPr>
        <w:t>tự viết</w:t>
      </w:r>
      <w:r w:rsidRPr="00DB7595">
        <w:rPr>
          <w:lang w:val="vi-VN"/>
        </w:rPr>
        <w:t xml:space="preserve"> ngắn gọn, thể hiện sự biết ơn của mình đối với những người đã giúp mình hoàn thành Luận văn/Luận án. Tuyệt đối không sao chép theo mẫu những “lời cảm ơn” đã có.</w:t>
      </w:r>
      <w:r w:rsidRPr="00DB7595">
        <w:rPr>
          <w:b/>
          <w:bCs/>
          <w:sz w:val="32"/>
          <w:szCs w:val="32"/>
          <w:lang w:val="vi-VN"/>
        </w:rPr>
        <w:t xml:space="preserve"> </w:t>
      </w:r>
      <w:r w:rsidRPr="00DB7595">
        <w:rPr>
          <w:b/>
          <w:bCs/>
          <w:sz w:val="32"/>
          <w:szCs w:val="32"/>
          <w:lang w:val="vi-VN"/>
        </w:rPr>
        <w:br w:type="page"/>
      </w:r>
    </w:p>
    <w:p w14:paraId="12DF10C8" w14:textId="58E4D541" w:rsidR="00DB7595" w:rsidRDefault="00DB7595">
      <w:pPr>
        <w:spacing w:after="200" w:line="276" w:lineRule="auto"/>
        <w:rPr>
          <w:sz w:val="26"/>
          <w:szCs w:val="26"/>
          <w:lang w:val="vi-VN"/>
        </w:rPr>
        <w:sectPr w:rsidR="00DB7595" w:rsidSect="00B118C8">
          <w:headerReference w:type="default" r:id="rId14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12938953" w14:textId="537D230E" w:rsidR="007E6AB9" w:rsidRDefault="003203F1" w:rsidP="008104A2">
      <w:pPr>
        <w:pStyle w:val="Heading1"/>
        <w:jc w:val="center"/>
        <w:rPr>
          <w:rFonts w:ascii="Times New Roman" w:hAnsi="Times New Roman" w:cs="Times New Roman"/>
          <w:color w:val="auto"/>
          <w:sz w:val="32"/>
        </w:rPr>
      </w:pPr>
      <w:bookmarkStart w:id="2" w:name="_Toc92317722"/>
      <w:r w:rsidRPr="008104A2">
        <w:rPr>
          <w:rFonts w:ascii="Times New Roman" w:hAnsi="Times New Roman" w:cs="Times New Roman"/>
          <w:color w:val="auto"/>
          <w:sz w:val="32"/>
        </w:rPr>
        <w:lastRenderedPageBreak/>
        <w:t>TABLE OF CONTENTS</w:t>
      </w:r>
      <w:bookmarkEnd w:id="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2406019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FE66DB" w14:textId="477183EF" w:rsidR="00022EE6" w:rsidRDefault="00022EE6">
          <w:pPr>
            <w:pStyle w:val="TOCHeading"/>
          </w:pPr>
        </w:p>
        <w:p w14:paraId="384CDB8A" w14:textId="0CBFE769" w:rsidR="007837EA" w:rsidRDefault="00022EE6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317721" w:history="1">
            <w:r w:rsidR="007837EA" w:rsidRPr="008C1939">
              <w:rPr>
                <w:rStyle w:val="Hyperlink"/>
                <w:noProof/>
              </w:rPr>
              <w:t>THANKS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_Toc92317721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i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778F0A28" w14:textId="26715774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2" w:history="1">
            <w:r w:rsidR="007837EA" w:rsidRPr="008C1939">
              <w:rPr>
                <w:rStyle w:val="Hyperlink"/>
                <w:noProof/>
              </w:rPr>
              <w:t>TABLE OF CONTENTS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_Toc92317722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4585963E" w14:textId="73C61B25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3" w:history="1">
            <w:r w:rsidR="007837EA" w:rsidRPr="008C1939">
              <w:rPr>
                <w:rStyle w:val="Hyperlink"/>
                <w:noProof/>
              </w:rPr>
              <w:t>CHAPTER 1: INTRODUCTION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_Toc92317723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4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0E1B027" w14:textId="438A539C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4" w:history="1">
            <w:r w:rsidR="007837EA" w:rsidRPr="008C1939">
              <w:rPr>
                <w:rStyle w:val="Hyperlink"/>
                <w:noProof/>
              </w:rPr>
              <w:t>1.1 Purpose and Scope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_Toc92317724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4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D2F83A9" w14:textId="23278440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5" w:history="1">
            <w:r w:rsidR="007837EA" w:rsidRPr="008C1939">
              <w:rPr>
                <w:rStyle w:val="Hyperlink"/>
                <w:noProof/>
              </w:rPr>
              <w:t>1.2 Product Overview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_Toc92317725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4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2DACCC8" w14:textId="15FD429E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6" w:history="1">
            <w:r w:rsidR="007837EA" w:rsidRPr="008C1939">
              <w:rPr>
                <w:rStyle w:val="Hyperlink"/>
                <w:noProof/>
              </w:rPr>
              <w:t>CHAPTER 2: PROJECT MANAGEMENT PLAN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_Toc92317726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4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1EEEB4BA" w14:textId="153F73B2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7" w:history="1">
            <w:r w:rsidR="007837EA" w:rsidRPr="008C1939">
              <w:rPr>
                <w:rStyle w:val="Hyperlink"/>
                <w:noProof/>
              </w:rPr>
              <w:t>2.1 Project Organization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_Toc92317727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4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46981385" w14:textId="1AFEA36A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8" w:history="1">
            <w:r w:rsidR="007837EA" w:rsidRPr="008C1939">
              <w:rPr>
                <w:rStyle w:val="Hyperlink"/>
                <w:noProof/>
              </w:rPr>
              <w:t>2.2 Lifecycle Model Used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_Toc92317728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331BEE4" w14:textId="3F717570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29" w:history="1">
            <w:r w:rsidR="007837EA" w:rsidRPr="008C1939">
              <w:rPr>
                <w:rStyle w:val="Hyperlink"/>
                <w:noProof/>
              </w:rPr>
              <w:t>2.3 Risk analysis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_Toc92317729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675080C" w14:textId="70960ECA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0" w:history="1">
            <w:r w:rsidR="007837EA" w:rsidRPr="008C1939">
              <w:rPr>
                <w:rStyle w:val="Hyperlink"/>
                <w:noProof/>
              </w:rPr>
              <w:t>2.4 Hardware and Software Resource Requirements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_Toc92317730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7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42C27852" w14:textId="457B557C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1" w:history="1">
            <w:r w:rsidR="007837EA" w:rsidRPr="008C1939">
              <w:rPr>
                <w:rStyle w:val="Hyperlink"/>
                <w:noProof/>
              </w:rPr>
              <w:t>2.5 Deliverables and Schedule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_Toc92317731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8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98EB1F7" w14:textId="22F33544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2" w:history="1">
            <w:r w:rsidR="007837EA" w:rsidRPr="008C1939">
              <w:rPr>
                <w:rStyle w:val="Hyperlink"/>
                <w:noProof/>
              </w:rPr>
              <w:t>2.6 Monitoring, Reporting, and Controlling Mechanisms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_Toc92317732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8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24E11D8" w14:textId="7E3C2B7F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3" w:history="1">
            <w:r w:rsidR="007837EA" w:rsidRPr="008C1939">
              <w:rPr>
                <w:rStyle w:val="Hyperlink"/>
                <w:noProof/>
              </w:rPr>
              <w:t>2.7 Professional Standards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_Toc92317733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8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780F5F63" w14:textId="2DB46E4B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4" w:history="1">
            <w:r w:rsidR="007837EA" w:rsidRPr="008C1939">
              <w:rPr>
                <w:rStyle w:val="Hyperlink"/>
                <w:noProof/>
              </w:rPr>
              <w:t>2.8 Evidence all the artifacts have been placed under configuration management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_Toc92317734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8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0CB4398" w14:textId="27FB1F77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5" w:history="1">
            <w:r w:rsidR="007837EA" w:rsidRPr="008C1939">
              <w:rPr>
                <w:rStyle w:val="Hyperlink"/>
                <w:noProof/>
              </w:rPr>
              <w:t>2.9 Impact of the project on individuals and organizations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_Toc92317735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8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10ECBD9E" w14:textId="5D717558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6" w:history="1">
            <w:r w:rsidR="007837EA" w:rsidRPr="008C1939">
              <w:rPr>
                <w:rStyle w:val="Hyperlink"/>
                <w:noProof/>
              </w:rPr>
              <w:t>CHAPTER 3: REQUIREMENT SPECIFICATIONS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_Toc92317736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9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5330DFF" w14:textId="4EE892B0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7" w:history="1">
            <w:r w:rsidR="007837EA" w:rsidRPr="008C1939">
              <w:rPr>
                <w:rStyle w:val="Hyperlink"/>
                <w:noProof/>
              </w:rPr>
              <w:t>3.1 Stakeholders for the system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_Toc92317737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9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72ACCC6F" w14:textId="753190AB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8" w:history="1">
            <w:r w:rsidR="007837EA" w:rsidRPr="008C1939">
              <w:rPr>
                <w:rStyle w:val="Hyperlink"/>
                <w:noProof/>
              </w:rPr>
              <w:t>3.2 Use case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_Toc92317738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9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A2BA9EB" w14:textId="3F9FE1AC" w:rsidR="007837EA" w:rsidRDefault="00E80E7E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39" w:history="1">
            <w:r w:rsidR="007837EA" w:rsidRPr="008C1939">
              <w:rPr>
                <w:rStyle w:val="Hyperlink"/>
                <w:noProof/>
              </w:rPr>
              <w:t>3.2.1 Graphical Use Case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_Toc92317739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9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28229648" w14:textId="05AC7EEB" w:rsidR="007837EA" w:rsidRDefault="00E80E7E">
          <w:pPr>
            <w:pStyle w:val="TOC3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0" w:history="1">
            <w:r w:rsidR="007837EA" w:rsidRPr="008C1939">
              <w:rPr>
                <w:rStyle w:val="Hyperlink"/>
                <w:noProof/>
              </w:rPr>
              <w:t>3.2.2 Textual Description for each use case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_Toc92317740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9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1EC0FF0" w14:textId="551912CD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1" w:history="1">
            <w:r w:rsidR="007837EA" w:rsidRPr="008C1939">
              <w:rPr>
                <w:rStyle w:val="Hyperlink"/>
                <w:noProof/>
              </w:rPr>
              <w:t>3.3 Functional Requirements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_Toc92317741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82C4479" w14:textId="03D0A579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2" w:history="1">
            <w:r w:rsidR="007837EA" w:rsidRPr="008C1939">
              <w:rPr>
                <w:rStyle w:val="Hyperlink"/>
                <w:noProof/>
              </w:rPr>
              <w:t>3.4 Non-functional requirements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_Toc92317742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54BD171" w14:textId="0D2BE488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3" w:history="1">
            <w:r w:rsidR="007837EA" w:rsidRPr="008C1939">
              <w:rPr>
                <w:rStyle w:val="Hyperlink"/>
                <w:noProof/>
              </w:rPr>
              <w:t>CHAPTER 4: ARCHITECTURE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_Toc92317743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48AE9CB7" w14:textId="0A8B1081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4" w:history="1">
            <w:r w:rsidR="007837EA" w:rsidRPr="008C1939">
              <w:rPr>
                <w:rStyle w:val="Hyperlink"/>
                <w:noProof/>
              </w:rPr>
              <w:t>4.1 Architectural style(s) used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_Toc92317744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DBEE8F3" w14:textId="704A8DD3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5" w:history="1">
            <w:r w:rsidR="007837EA" w:rsidRPr="008C1939">
              <w:rPr>
                <w:rStyle w:val="Hyperlink"/>
                <w:noProof/>
              </w:rPr>
              <w:t>4.2 Architectural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_Toc92317745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4FFBB5A0" w14:textId="37A90211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6" w:history="1">
            <w:r w:rsidR="007837EA" w:rsidRPr="008C1939">
              <w:rPr>
                <w:rStyle w:val="Hyperlink"/>
                <w:noProof/>
              </w:rPr>
              <w:t>4.3 Technology, software, and hardware used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_Toc92317746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11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673A501" w14:textId="6A08E01C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7" w:history="1">
            <w:r w:rsidR="007837EA" w:rsidRPr="008C1939">
              <w:rPr>
                <w:rStyle w:val="Hyperlink"/>
                <w:noProof/>
              </w:rPr>
              <w:t>4.4 Rationale for your architectural style and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_Toc92317747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12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1D8DBDBB" w14:textId="4DDD8A2A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8" w:history="1">
            <w:r w:rsidR="007837EA" w:rsidRPr="008C1939">
              <w:rPr>
                <w:rStyle w:val="Hyperlink"/>
                <w:noProof/>
              </w:rPr>
              <w:t>CHAPTER 5: DESIGN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_Toc92317748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12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1B46268" w14:textId="66C21024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49" w:history="1">
            <w:r w:rsidR="007837EA" w:rsidRPr="008C1939">
              <w:rPr>
                <w:rStyle w:val="Hyperlink"/>
                <w:noProof/>
              </w:rPr>
              <w:t>5.1 Database design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_Toc92317749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12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603027D1" w14:textId="5B46D2B1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0" w:history="1">
            <w:r w:rsidR="007837EA" w:rsidRPr="008C1939">
              <w:rPr>
                <w:rStyle w:val="Hyperlink"/>
                <w:noProof/>
              </w:rPr>
              <w:t>5.2 Static model – class diagrams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_Toc92317750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12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2745651" w14:textId="5C49A36D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1" w:history="1">
            <w:r w:rsidR="007837EA" w:rsidRPr="008C1939">
              <w:rPr>
                <w:rStyle w:val="Hyperlink"/>
                <w:noProof/>
              </w:rPr>
              <w:t>5.3 Activity Diagrams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_Toc92317751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13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34202FA7" w14:textId="376669D3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2" w:history="1">
            <w:r w:rsidR="007837EA" w:rsidRPr="008C1939">
              <w:rPr>
                <w:rStyle w:val="Hyperlink"/>
                <w:noProof/>
              </w:rPr>
              <w:t>5.4 Dynamic model – sequence diagrams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_Toc92317752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20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1D0E56B" w14:textId="427CADA3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3" w:history="1">
            <w:r w:rsidR="007837EA" w:rsidRPr="008C1939">
              <w:rPr>
                <w:rStyle w:val="Hyperlink"/>
                <w:noProof/>
              </w:rPr>
              <w:t>5.5 Rationale for your detailed design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_Toc92317753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5FE2C36" w14:textId="203ECAB2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4" w:history="1">
            <w:r w:rsidR="007837EA" w:rsidRPr="008C1939">
              <w:rPr>
                <w:rStyle w:val="Hyperlink"/>
                <w:noProof/>
              </w:rPr>
              <w:t>5.6 Traceability from requirements to detailed design model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_Toc92317754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12F2F481" w14:textId="209DACCA" w:rsidR="007837EA" w:rsidRDefault="00E80E7E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5" w:history="1">
            <w:r w:rsidR="007837EA" w:rsidRPr="008C1939">
              <w:rPr>
                <w:rStyle w:val="Hyperlink"/>
                <w:noProof/>
              </w:rPr>
              <w:t>CHAPTER 6: DEMO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_Toc92317755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D9AA706" w14:textId="5B0C1EE1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6" w:history="1">
            <w:r w:rsidR="007837EA" w:rsidRPr="008C1939">
              <w:rPr>
                <w:rStyle w:val="Hyperlink"/>
                <w:noProof/>
              </w:rPr>
              <w:t>6.1 Database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_Toc92317756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01064077" w14:textId="1BC89367" w:rsidR="007837EA" w:rsidRDefault="00E80E7E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2317757" w:history="1">
            <w:r w:rsidR="007837EA" w:rsidRPr="008C1939">
              <w:rPr>
                <w:rStyle w:val="Hyperlink"/>
                <w:noProof/>
              </w:rPr>
              <w:t>6.2 Source code</w:t>
            </w:r>
            <w:r w:rsidR="007837EA">
              <w:rPr>
                <w:noProof/>
                <w:webHidden/>
              </w:rPr>
              <w:tab/>
            </w:r>
            <w:r w:rsidR="007837EA">
              <w:rPr>
                <w:noProof/>
                <w:webHidden/>
              </w:rPr>
              <w:fldChar w:fldCharType="begin"/>
            </w:r>
            <w:r w:rsidR="007837EA">
              <w:rPr>
                <w:noProof/>
                <w:webHidden/>
              </w:rPr>
              <w:instrText xml:space="preserve"> PAGEREF _Toc92317757 \h </w:instrText>
            </w:r>
            <w:r w:rsidR="007837EA">
              <w:rPr>
                <w:noProof/>
                <w:webHidden/>
              </w:rPr>
            </w:r>
            <w:r w:rsidR="007837EA">
              <w:rPr>
                <w:noProof/>
                <w:webHidden/>
              </w:rPr>
              <w:fldChar w:fldCharType="separate"/>
            </w:r>
            <w:r w:rsidR="007837EA">
              <w:rPr>
                <w:noProof/>
                <w:webHidden/>
              </w:rPr>
              <w:t>25</w:t>
            </w:r>
            <w:r w:rsidR="007837EA">
              <w:rPr>
                <w:noProof/>
                <w:webHidden/>
              </w:rPr>
              <w:fldChar w:fldCharType="end"/>
            </w:r>
          </w:hyperlink>
        </w:p>
        <w:p w14:paraId="5BBCA8D6" w14:textId="42E3CD6E" w:rsidR="00022EE6" w:rsidRDefault="00022EE6">
          <w:r>
            <w:rPr>
              <w:b/>
              <w:bCs/>
              <w:noProof/>
            </w:rPr>
            <w:fldChar w:fldCharType="end"/>
          </w:r>
        </w:p>
      </w:sdtContent>
    </w:sdt>
    <w:p w14:paraId="76D24DDE" w14:textId="77777777" w:rsidR="0075315F" w:rsidRDefault="0075315F" w:rsidP="00022EE6">
      <w:r>
        <w:br w:type="page"/>
      </w:r>
    </w:p>
    <w:p w14:paraId="11AA9F09" w14:textId="1B1E2781" w:rsidR="0075315F" w:rsidRDefault="0075315F" w:rsidP="0075315F">
      <w:pPr>
        <w:pStyle w:val="TableofFigures"/>
        <w:tabs>
          <w:tab w:val="right" w:leader="dot" w:pos="8777"/>
        </w:tabs>
        <w:jc w:val="center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5315F">
        <w:rPr>
          <w:b/>
          <w:sz w:val="32"/>
        </w:rPr>
        <w:lastRenderedPageBreak/>
        <w:t>FIGURE</w:t>
      </w:r>
      <w:r>
        <w:br/>
      </w: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92317419" w:history="1">
        <w:r w:rsidRPr="00A3502F">
          <w:rPr>
            <w:rStyle w:val="Hyperlink"/>
            <w:noProof/>
          </w:rPr>
          <w:t>Figure 1: Github Evidence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_Toc92317419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A3DFB4" w14:textId="0AD5C2F1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0" w:history="1">
        <w:r w:rsidR="0075315F" w:rsidRPr="00A3502F">
          <w:rPr>
            <w:rStyle w:val="Hyperlink"/>
            <w:noProof/>
          </w:rPr>
          <w:t>Figure 2: Use Case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_Toc92317420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9</w:t>
        </w:r>
        <w:r w:rsidR="0075315F">
          <w:rPr>
            <w:noProof/>
            <w:webHidden/>
          </w:rPr>
          <w:fldChar w:fldCharType="end"/>
        </w:r>
      </w:hyperlink>
    </w:p>
    <w:p w14:paraId="7EC9E882" w14:textId="1BD266A3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1" w:history="1">
        <w:r w:rsidR="0075315F" w:rsidRPr="00A3502F">
          <w:rPr>
            <w:rStyle w:val="Hyperlink"/>
            <w:noProof/>
          </w:rPr>
          <w:t>Figure 3: ERD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_Toc92317421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12</w:t>
        </w:r>
        <w:r w:rsidR="0075315F">
          <w:rPr>
            <w:noProof/>
            <w:webHidden/>
          </w:rPr>
          <w:fldChar w:fldCharType="end"/>
        </w:r>
      </w:hyperlink>
    </w:p>
    <w:p w14:paraId="22E9C78D" w14:textId="5795579F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2" w:history="1">
        <w:r w:rsidR="0075315F" w:rsidRPr="00A3502F">
          <w:rPr>
            <w:rStyle w:val="Hyperlink"/>
            <w:noProof/>
          </w:rPr>
          <w:t>Figure 4: Sign Up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_Toc92317422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13</w:t>
        </w:r>
        <w:r w:rsidR="0075315F">
          <w:rPr>
            <w:noProof/>
            <w:webHidden/>
          </w:rPr>
          <w:fldChar w:fldCharType="end"/>
        </w:r>
      </w:hyperlink>
    </w:p>
    <w:p w14:paraId="7D993DAB" w14:textId="21CCE81E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3" w:history="1">
        <w:r w:rsidR="0075315F" w:rsidRPr="00A3502F">
          <w:rPr>
            <w:rStyle w:val="Hyperlink"/>
            <w:noProof/>
          </w:rPr>
          <w:t>Figure 5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Sign In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_Toc92317423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13</w:t>
        </w:r>
        <w:r w:rsidR="0075315F">
          <w:rPr>
            <w:noProof/>
            <w:webHidden/>
          </w:rPr>
          <w:fldChar w:fldCharType="end"/>
        </w:r>
      </w:hyperlink>
    </w:p>
    <w:p w14:paraId="7ADFB3F7" w14:textId="1836A678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4" w:history="1">
        <w:r w:rsidR="0075315F" w:rsidRPr="00A3502F">
          <w:rPr>
            <w:rStyle w:val="Hyperlink"/>
            <w:noProof/>
          </w:rPr>
          <w:t>Figure 6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Forgot Password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_Toc92317424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14</w:t>
        </w:r>
        <w:r w:rsidR="0075315F">
          <w:rPr>
            <w:noProof/>
            <w:webHidden/>
          </w:rPr>
          <w:fldChar w:fldCharType="end"/>
        </w:r>
      </w:hyperlink>
    </w:p>
    <w:p w14:paraId="73080BD4" w14:textId="776CF38C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5" w:history="1">
        <w:r w:rsidR="0075315F" w:rsidRPr="00A3502F">
          <w:rPr>
            <w:rStyle w:val="Hyperlink"/>
            <w:noProof/>
          </w:rPr>
          <w:t>Figure 7: Create Import Receipt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_Toc92317425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15</w:t>
        </w:r>
        <w:r w:rsidR="0075315F">
          <w:rPr>
            <w:noProof/>
            <w:webHidden/>
          </w:rPr>
          <w:fldChar w:fldCharType="end"/>
        </w:r>
      </w:hyperlink>
    </w:p>
    <w:p w14:paraId="16BAC306" w14:textId="349756C5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6" w:history="1">
        <w:r w:rsidR="0075315F" w:rsidRPr="00A3502F">
          <w:rPr>
            <w:rStyle w:val="Hyperlink"/>
            <w:noProof/>
          </w:rPr>
          <w:t>Figure 8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Manage Status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_Toc92317426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16</w:t>
        </w:r>
        <w:r w:rsidR="0075315F">
          <w:rPr>
            <w:noProof/>
            <w:webHidden/>
          </w:rPr>
          <w:fldChar w:fldCharType="end"/>
        </w:r>
      </w:hyperlink>
    </w:p>
    <w:p w14:paraId="15D86C2A" w14:textId="4DFE98ED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7" w:history="1">
        <w:r w:rsidR="0075315F" w:rsidRPr="00A3502F">
          <w:rPr>
            <w:rStyle w:val="Hyperlink"/>
            <w:noProof/>
          </w:rPr>
          <w:t>Figure 9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Place an order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_Toc92317427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17</w:t>
        </w:r>
        <w:r w:rsidR="0075315F">
          <w:rPr>
            <w:noProof/>
            <w:webHidden/>
          </w:rPr>
          <w:fldChar w:fldCharType="end"/>
        </w:r>
      </w:hyperlink>
    </w:p>
    <w:p w14:paraId="2ABA3677" w14:textId="2EA3A062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8" w:history="1">
        <w:r w:rsidR="0075315F" w:rsidRPr="00A3502F">
          <w:rPr>
            <w:rStyle w:val="Hyperlink"/>
            <w:noProof/>
          </w:rPr>
          <w:t>Figure 10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Make payment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_Toc92317428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18</w:t>
        </w:r>
        <w:r w:rsidR="0075315F">
          <w:rPr>
            <w:noProof/>
            <w:webHidden/>
          </w:rPr>
          <w:fldChar w:fldCharType="end"/>
        </w:r>
      </w:hyperlink>
    </w:p>
    <w:p w14:paraId="44C83757" w14:textId="41007405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29" w:history="1">
        <w:r w:rsidR="0075315F" w:rsidRPr="00A3502F">
          <w:rPr>
            <w:rStyle w:val="Hyperlink"/>
            <w:noProof/>
          </w:rPr>
          <w:t>Figure 11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Create Export Receipt – Activity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_Toc92317429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19</w:t>
        </w:r>
        <w:r w:rsidR="0075315F">
          <w:rPr>
            <w:noProof/>
            <w:webHidden/>
          </w:rPr>
          <w:fldChar w:fldCharType="end"/>
        </w:r>
      </w:hyperlink>
    </w:p>
    <w:p w14:paraId="4FFFE2B7" w14:textId="36BA26CB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0" w:history="1">
        <w:r w:rsidR="0075315F" w:rsidRPr="00A3502F">
          <w:rPr>
            <w:rStyle w:val="Hyperlink"/>
            <w:noProof/>
          </w:rPr>
          <w:t>Figure 12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Sign up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_Toc92317430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20</w:t>
        </w:r>
        <w:r w:rsidR="0075315F">
          <w:rPr>
            <w:noProof/>
            <w:webHidden/>
          </w:rPr>
          <w:fldChar w:fldCharType="end"/>
        </w:r>
      </w:hyperlink>
    </w:p>
    <w:p w14:paraId="26A965B7" w14:textId="682EFE69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1" w:history="1">
        <w:r w:rsidR="0075315F" w:rsidRPr="00A3502F">
          <w:rPr>
            <w:rStyle w:val="Hyperlink"/>
            <w:noProof/>
          </w:rPr>
          <w:t>Figure 13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Sign in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_Toc92317431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20</w:t>
        </w:r>
        <w:r w:rsidR="0075315F">
          <w:rPr>
            <w:noProof/>
            <w:webHidden/>
          </w:rPr>
          <w:fldChar w:fldCharType="end"/>
        </w:r>
      </w:hyperlink>
    </w:p>
    <w:p w14:paraId="4BAFF226" w14:textId="737F23FC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2" w:history="1">
        <w:r w:rsidR="0075315F" w:rsidRPr="00A3502F">
          <w:rPr>
            <w:rStyle w:val="Hyperlink"/>
            <w:noProof/>
          </w:rPr>
          <w:t>Figure 14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Forgot Password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_Toc92317432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21</w:t>
        </w:r>
        <w:r w:rsidR="0075315F">
          <w:rPr>
            <w:noProof/>
            <w:webHidden/>
          </w:rPr>
          <w:fldChar w:fldCharType="end"/>
        </w:r>
      </w:hyperlink>
    </w:p>
    <w:p w14:paraId="37E97F63" w14:textId="623BB4A2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3" w:history="1">
        <w:r w:rsidR="0075315F" w:rsidRPr="00A3502F">
          <w:rPr>
            <w:rStyle w:val="Hyperlink"/>
            <w:noProof/>
          </w:rPr>
          <w:t>Figure 15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Create import receipt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_Toc92317433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22</w:t>
        </w:r>
        <w:r w:rsidR="0075315F">
          <w:rPr>
            <w:noProof/>
            <w:webHidden/>
          </w:rPr>
          <w:fldChar w:fldCharType="end"/>
        </w:r>
      </w:hyperlink>
    </w:p>
    <w:p w14:paraId="13C8BBCE" w14:textId="5932DEB7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4" w:history="1">
        <w:r w:rsidR="0075315F" w:rsidRPr="00A3502F">
          <w:rPr>
            <w:rStyle w:val="Hyperlink"/>
            <w:noProof/>
          </w:rPr>
          <w:t>Figure 16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Manage Status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_Toc92317434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22</w:t>
        </w:r>
        <w:r w:rsidR="0075315F">
          <w:rPr>
            <w:noProof/>
            <w:webHidden/>
          </w:rPr>
          <w:fldChar w:fldCharType="end"/>
        </w:r>
      </w:hyperlink>
    </w:p>
    <w:p w14:paraId="16D98237" w14:textId="26E557D1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5" w:history="1">
        <w:r w:rsidR="0075315F" w:rsidRPr="00A3502F">
          <w:rPr>
            <w:rStyle w:val="Hyperlink"/>
            <w:noProof/>
          </w:rPr>
          <w:t>Figure 17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Place an order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_Toc92317435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23</w:t>
        </w:r>
        <w:r w:rsidR="0075315F">
          <w:rPr>
            <w:noProof/>
            <w:webHidden/>
          </w:rPr>
          <w:fldChar w:fldCharType="end"/>
        </w:r>
      </w:hyperlink>
    </w:p>
    <w:p w14:paraId="31652A2F" w14:textId="400C7F83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6" w:history="1">
        <w:r w:rsidR="0075315F" w:rsidRPr="00A3502F">
          <w:rPr>
            <w:rStyle w:val="Hyperlink"/>
            <w:noProof/>
          </w:rPr>
          <w:t>Figure 18: Make payment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_Toc92317436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24</w:t>
        </w:r>
        <w:r w:rsidR="0075315F">
          <w:rPr>
            <w:noProof/>
            <w:webHidden/>
          </w:rPr>
          <w:fldChar w:fldCharType="end"/>
        </w:r>
      </w:hyperlink>
    </w:p>
    <w:p w14:paraId="11101B61" w14:textId="4F0AA66C" w:rsidR="0075315F" w:rsidRDefault="00E80E7E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2317437" w:history="1">
        <w:r w:rsidR="0075315F" w:rsidRPr="00A3502F">
          <w:rPr>
            <w:rStyle w:val="Hyperlink"/>
            <w:noProof/>
          </w:rPr>
          <w:t>Figure 19</w:t>
        </w:r>
        <w:r w:rsidR="0075315F" w:rsidRPr="00A3502F">
          <w:rPr>
            <w:rStyle w:val="Hyperlink"/>
            <w:b/>
            <w:noProof/>
          </w:rPr>
          <w:t xml:space="preserve">: </w:t>
        </w:r>
        <w:r w:rsidR="0075315F" w:rsidRPr="00A3502F">
          <w:rPr>
            <w:rStyle w:val="Hyperlink"/>
            <w:noProof/>
          </w:rPr>
          <w:t>Create Export Receipt – System Sequence Diagram</w:t>
        </w:r>
        <w:r w:rsidR="0075315F">
          <w:rPr>
            <w:noProof/>
            <w:webHidden/>
          </w:rPr>
          <w:tab/>
        </w:r>
        <w:r w:rsidR="0075315F">
          <w:rPr>
            <w:noProof/>
            <w:webHidden/>
          </w:rPr>
          <w:fldChar w:fldCharType="begin"/>
        </w:r>
        <w:r w:rsidR="0075315F">
          <w:rPr>
            <w:noProof/>
            <w:webHidden/>
          </w:rPr>
          <w:instrText xml:space="preserve"> PAGEREF _Toc92317437 \h </w:instrText>
        </w:r>
        <w:r w:rsidR="0075315F">
          <w:rPr>
            <w:noProof/>
            <w:webHidden/>
          </w:rPr>
        </w:r>
        <w:r w:rsidR="0075315F">
          <w:rPr>
            <w:noProof/>
            <w:webHidden/>
          </w:rPr>
          <w:fldChar w:fldCharType="separate"/>
        </w:r>
        <w:r w:rsidR="0075315F">
          <w:rPr>
            <w:noProof/>
            <w:webHidden/>
          </w:rPr>
          <w:t>25</w:t>
        </w:r>
        <w:r w:rsidR="0075315F">
          <w:rPr>
            <w:noProof/>
            <w:webHidden/>
          </w:rPr>
          <w:fldChar w:fldCharType="end"/>
        </w:r>
      </w:hyperlink>
    </w:p>
    <w:p w14:paraId="22B2DAD0" w14:textId="260B117D" w:rsidR="007E6AB9" w:rsidRPr="00022EE6" w:rsidRDefault="0075315F" w:rsidP="00022EE6">
      <w:r>
        <w:fldChar w:fldCharType="end"/>
      </w:r>
      <w:r w:rsidR="00022EE6">
        <w:br w:type="page"/>
      </w:r>
    </w:p>
    <w:p w14:paraId="1C20C236" w14:textId="10F3E1F5" w:rsidR="007B1A23" w:rsidRPr="008104A2" w:rsidRDefault="003203F1" w:rsidP="008104A2">
      <w:pPr>
        <w:pStyle w:val="Heading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92317723"/>
      <w:r w:rsidRPr="008104A2">
        <w:rPr>
          <w:rFonts w:ascii="Times New Roman" w:hAnsi="Times New Roman" w:cs="Times New Roman"/>
          <w:color w:val="auto"/>
          <w:sz w:val="32"/>
          <w:szCs w:val="32"/>
        </w:rPr>
        <w:lastRenderedPageBreak/>
        <w:t>CHAPTER 1: INTRODUCTION</w:t>
      </w:r>
      <w:bookmarkEnd w:id="3"/>
    </w:p>
    <w:p w14:paraId="4B55B74F" w14:textId="4B879D61" w:rsidR="003203F1" w:rsidRPr="008104A2" w:rsidRDefault="003203F1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4" w:name="_Toc92317724"/>
      <w:r w:rsidRPr="008104A2">
        <w:rPr>
          <w:rFonts w:ascii="Times New Roman" w:hAnsi="Times New Roman" w:cs="Times New Roman"/>
          <w:color w:val="auto"/>
          <w:sz w:val="28"/>
        </w:rPr>
        <w:t>1.1 Purpose and Scope</w:t>
      </w:r>
      <w:bookmarkEnd w:id="4"/>
    </w:p>
    <w:p w14:paraId="534FAACF" w14:textId="6139F8C2" w:rsidR="003203F1" w:rsidRDefault="003203F1" w:rsidP="003203F1">
      <w:pPr>
        <w:pStyle w:val="Chng"/>
        <w:rPr>
          <w:b w:val="0"/>
          <w:sz w:val="26"/>
          <w:szCs w:val="26"/>
        </w:rPr>
      </w:pPr>
      <w:r>
        <w:rPr>
          <w:sz w:val="26"/>
          <w:szCs w:val="26"/>
        </w:rPr>
        <w:t xml:space="preserve">- </w:t>
      </w:r>
      <w:r w:rsidRPr="003203F1">
        <w:rPr>
          <w:b w:val="0"/>
          <w:sz w:val="26"/>
          <w:szCs w:val="26"/>
        </w:rPr>
        <w:t xml:space="preserve">Create a system including a website and a </w:t>
      </w:r>
      <w:proofErr w:type="spellStart"/>
      <w:r w:rsidRPr="003203F1">
        <w:rPr>
          <w:b w:val="0"/>
          <w:sz w:val="26"/>
          <w:szCs w:val="26"/>
        </w:rPr>
        <w:t>winform</w:t>
      </w:r>
      <w:proofErr w:type="spellEnd"/>
      <w:r w:rsidRPr="003203F1">
        <w:rPr>
          <w:b w:val="0"/>
          <w:sz w:val="26"/>
          <w:szCs w:val="26"/>
        </w:rPr>
        <w:t xml:space="preserve"> for selling functional </w:t>
      </w:r>
      <w:r>
        <w:rPr>
          <w:b w:val="0"/>
          <w:sz w:val="26"/>
          <w:szCs w:val="26"/>
        </w:rPr>
        <w:t>facts.</w:t>
      </w:r>
    </w:p>
    <w:p w14:paraId="080923A4" w14:textId="3497B1FF" w:rsidR="003203F1" w:rsidRDefault="003203F1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901656" w:rsidRPr="00901656">
        <w:rPr>
          <w:b w:val="0"/>
          <w:sz w:val="26"/>
          <w:szCs w:val="26"/>
        </w:rPr>
        <w:t>Website will be used by agents</w:t>
      </w:r>
      <w:r w:rsidR="00901656">
        <w:rPr>
          <w:b w:val="0"/>
          <w:sz w:val="26"/>
          <w:szCs w:val="26"/>
        </w:rPr>
        <w:t xml:space="preserve"> </w:t>
      </w:r>
      <w:r w:rsidR="00901656" w:rsidRPr="00901656">
        <w:rPr>
          <w:b w:val="0"/>
          <w:sz w:val="26"/>
          <w:szCs w:val="26"/>
        </w:rPr>
        <w:t xml:space="preserve">and </w:t>
      </w:r>
      <w:proofErr w:type="spellStart"/>
      <w:r w:rsidR="00901656" w:rsidRPr="00901656">
        <w:rPr>
          <w:b w:val="0"/>
          <w:sz w:val="26"/>
          <w:szCs w:val="26"/>
        </w:rPr>
        <w:t>winform</w:t>
      </w:r>
      <w:proofErr w:type="spellEnd"/>
      <w:r w:rsidR="00901656" w:rsidRPr="00901656">
        <w:rPr>
          <w:b w:val="0"/>
          <w:sz w:val="26"/>
          <w:szCs w:val="26"/>
        </w:rPr>
        <w:t xml:space="preserve"> will be used by the company selling </w:t>
      </w:r>
      <w:r w:rsidR="00901656">
        <w:rPr>
          <w:b w:val="0"/>
          <w:sz w:val="26"/>
          <w:szCs w:val="26"/>
        </w:rPr>
        <w:t>functional facts.</w:t>
      </w:r>
    </w:p>
    <w:p w14:paraId="1DFC1765" w14:textId="2F49B829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901656">
        <w:rPr>
          <w:b w:val="0"/>
          <w:sz w:val="26"/>
          <w:szCs w:val="26"/>
        </w:rPr>
        <w:t>Help manage the purchase and sale between the two parties more convenient and easier</w:t>
      </w:r>
      <w:r>
        <w:rPr>
          <w:b w:val="0"/>
          <w:sz w:val="26"/>
          <w:szCs w:val="26"/>
        </w:rPr>
        <w:t xml:space="preserve"> and a</w:t>
      </w:r>
      <w:r w:rsidRPr="00901656">
        <w:rPr>
          <w:b w:val="0"/>
          <w:sz w:val="26"/>
          <w:szCs w:val="26"/>
        </w:rPr>
        <w:t>void the risk of loss of goods</w:t>
      </w:r>
      <w:r>
        <w:rPr>
          <w:b w:val="0"/>
          <w:sz w:val="26"/>
          <w:szCs w:val="26"/>
        </w:rPr>
        <w:t>.</w:t>
      </w:r>
    </w:p>
    <w:p w14:paraId="7A8693BD" w14:textId="7D55A1B1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901656">
        <w:rPr>
          <w:b w:val="0"/>
          <w:sz w:val="26"/>
          <w:szCs w:val="26"/>
        </w:rPr>
        <w:t>Reduce paperwork</w:t>
      </w:r>
      <w:r>
        <w:rPr>
          <w:b w:val="0"/>
          <w:sz w:val="26"/>
          <w:szCs w:val="26"/>
        </w:rPr>
        <w:t>.</w:t>
      </w:r>
    </w:p>
    <w:p w14:paraId="5928ECB9" w14:textId="15F4FFC8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Help the company</w:t>
      </w:r>
      <w:r w:rsidRPr="00901656">
        <w:rPr>
          <w:b w:val="0"/>
          <w:sz w:val="26"/>
          <w:szCs w:val="26"/>
        </w:rPr>
        <w:t xml:space="preserve"> increase the quality of their services through the website</w:t>
      </w:r>
      <w:r>
        <w:rPr>
          <w:b w:val="0"/>
          <w:sz w:val="26"/>
          <w:szCs w:val="26"/>
        </w:rPr>
        <w:t>.</w:t>
      </w:r>
    </w:p>
    <w:p w14:paraId="730568AE" w14:textId="54680533" w:rsidR="00901656" w:rsidRPr="008104A2" w:rsidRDefault="00901656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5" w:name="_Toc92317725"/>
      <w:r w:rsidRPr="008104A2">
        <w:rPr>
          <w:rFonts w:ascii="Times New Roman" w:hAnsi="Times New Roman" w:cs="Times New Roman"/>
          <w:color w:val="auto"/>
          <w:sz w:val="28"/>
        </w:rPr>
        <w:t>1.2 Product Overview</w:t>
      </w:r>
      <w:bookmarkEnd w:id="5"/>
    </w:p>
    <w:p w14:paraId="2D0862FC" w14:textId="66E0E2B8" w:rsidR="00901656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FF26BD">
        <w:rPr>
          <w:b w:val="0"/>
          <w:sz w:val="26"/>
          <w:szCs w:val="26"/>
        </w:rPr>
        <w:t>This system consists of 2 components</w:t>
      </w:r>
      <w:r>
        <w:rPr>
          <w:b w:val="0"/>
          <w:sz w:val="26"/>
          <w:szCs w:val="26"/>
        </w:rPr>
        <w:t xml:space="preserve">: </w:t>
      </w:r>
      <w:r w:rsidR="007F44B4">
        <w:rPr>
          <w:b w:val="0"/>
          <w:sz w:val="26"/>
          <w:szCs w:val="26"/>
        </w:rPr>
        <w:t xml:space="preserve">a </w:t>
      </w:r>
      <w:r>
        <w:rPr>
          <w:b w:val="0"/>
          <w:sz w:val="26"/>
          <w:szCs w:val="26"/>
        </w:rPr>
        <w:t xml:space="preserve">website and </w:t>
      </w:r>
      <w:r w:rsidR="007F44B4">
        <w:rPr>
          <w:b w:val="0"/>
          <w:sz w:val="26"/>
          <w:szCs w:val="26"/>
        </w:rPr>
        <w:t xml:space="preserve">a </w:t>
      </w:r>
      <w:proofErr w:type="spellStart"/>
      <w:r>
        <w:rPr>
          <w:b w:val="0"/>
          <w:sz w:val="26"/>
          <w:szCs w:val="26"/>
        </w:rPr>
        <w:t>winform</w:t>
      </w:r>
      <w:proofErr w:type="spellEnd"/>
      <w:r>
        <w:rPr>
          <w:b w:val="0"/>
          <w:sz w:val="26"/>
          <w:szCs w:val="26"/>
        </w:rPr>
        <w:t>.</w:t>
      </w:r>
    </w:p>
    <w:p w14:paraId="6750B8E5" w14:textId="57339AB6" w:rsidR="00FF26BD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Agents</w:t>
      </w:r>
      <w:r w:rsidRPr="00FF26BD">
        <w:rPr>
          <w:b w:val="0"/>
          <w:sz w:val="26"/>
          <w:szCs w:val="26"/>
        </w:rPr>
        <w:t xml:space="preserve"> will place orders on the company's website</w:t>
      </w:r>
      <w:r>
        <w:rPr>
          <w:b w:val="0"/>
          <w:sz w:val="26"/>
          <w:szCs w:val="26"/>
        </w:rPr>
        <w:t xml:space="preserve"> and t</w:t>
      </w:r>
      <w:r w:rsidRPr="00FF26BD">
        <w:rPr>
          <w:b w:val="0"/>
          <w:sz w:val="26"/>
          <w:szCs w:val="26"/>
        </w:rPr>
        <w:t xml:space="preserve">he company manages the items in its inventory via </w:t>
      </w:r>
      <w:proofErr w:type="spellStart"/>
      <w:r w:rsidRPr="00FF26BD">
        <w:rPr>
          <w:b w:val="0"/>
          <w:sz w:val="26"/>
          <w:szCs w:val="26"/>
        </w:rPr>
        <w:t>winform</w:t>
      </w:r>
      <w:proofErr w:type="spellEnd"/>
      <w:r>
        <w:rPr>
          <w:b w:val="0"/>
          <w:sz w:val="26"/>
          <w:szCs w:val="26"/>
        </w:rPr>
        <w:t>.</w:t>
      </w:r>
    </w:p>
    <w:p w14:paraId="71C32BBB" w14:textId="2EB20957" w:rsidR="00FF26BD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Agents</w:t>
      </w:r>
      <w:r w:rsidRPr="00FF26BD">
        <w:rPr>
          <w:b w:val="0"/>
          <w:sz w:val="26"/>
          <w:szCs w:val="26"/>
        </w:rPr>
        <w:t xml:space="preserve"> when accessing the list will be able to see the list of items, then select the items to buy, add to the cart and proceed to </w:t>
      </w:r>
      <w:r>
        <w:rPr>
          <w:b w:val="0"/>
          <w:sz w:val="26"/>
          <w:szCs w:val="26"/>
        </w:rPr>
        <w:t>pay</w:t>
      </w:r>
      <w:r w:rsidRPr="00FF26BD">
        <w:rPr>
          <w:b w:val="0"/>
          <w:sz w:val="26"/>
          <w:szCs w:val="26"/>
        </w:rPr>
        <w:t>.</w:t>
      </w:r>
    </w:p>
    <w:p w14:paraId="706EE0B0" w14:textId="14EA5F48" w:rsidR="00720CC4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270C05" w:rsidRPr="00270C05">
        <w:rPr>
          <w:b w:val="0"/>
          <w:sz w:val="26"/>
          <w:szCs w:val="26"/>
        </w:rPr>
        <w:t xml:space="preserve">The accountant in the company will be the one using the </w:t>
      </w:r>
      <w:proofErr w:type="spellStart"/>
      <w:r w:rsidR="00270C05" w:rsidRPr="00270C05">
        <w:rPr>
          <w:b w:val="0"/>
          <w:sz w:val="26"/>
          <w:szCs w:val="26"/>
        </w:rPr>
        <w:t>winform</w:t>
      </w:r>
      <w:proofErr w:type="spellEnd"/>
      <w:r w:rsidR="00270C05" w:rsidRPr="00270C05">
        <w:rPr>
          <w:b w:val="0"/>
          <w:sz w:val="26"/>
          <w:szCs w:val="26"/>
        </w:rPr>
        <w:t>, managing the incoming and outgoing items, the order status and viewing the statistics.</w:t>
      </w:r>
    </w:p>
    <w:p w14:paraId="7E55FE15" w14:textId="77777777" w:rsidR="00B42207" w:rsidRPr="00B42207" w:rsidRDefault="00B42207" w:rsidP="003203F1">
      <w:pPr>
        <w:pStyle w:val="Chng"/>
        <w:rPr>
          <w:b w:val="0"/>
          <w:sz w:val="26"/>
          <w:szCs w:val="26"/>
        </w:rPr>
      </w:pPr>
    </w:p>
    <w:p w14:paraId="02453E8B" w14:textId="02486E12" w:rsidR="00720CC4" w:rsidRPr="008104A2" w:rsidRDefault="00720CC4" w:rsidP="008104A2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92317726"/>
      <w:r w:rsidRPr="008104A2">
        <w:rPr>
          <w:rFonts w:ascii="Times New Roman" w:hAnsi="Times New Roman" w:cs="Times New Roman"/>
          <w:color w:val="auto"/>
          <w:sz w:val="32"/>
          <w:szCs w:val="32"/>
        </w:rPr>
        <w:t>CHAPTER 2: PROJECT MANAGEMENT PLAN</w:t>
      </w:r>
      <w:bookmarkEnd w:id="6"/>
    </w:p>
    <w:p w14:paraId="3D54C94C" w14:textId="3BE1A7EF" w:rsidR="00547F9E" w:rsidRPr="008104A2" w:rsidRDefault="00547F9E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7" w:name="_Toc92317727"/>
      <w:r w:rsidRPr="008104A2">
        <w:rPr>
          <w:rFonts w:ascii="Times New Roman" w:hAnsi="Times New Roman" w:cs="Times New Roman"/>
          <w:color w:val="auto"/>
          <w:sz w:val="28"/>
        </w:rPr>
        <w:t>2.1 Project Organization</w:t>
      </w:r>
      <w:bookmarkEnd w:id="7"/>
    </w:p>
    <w:p w14:paraId="1C7E2297" w14:textId="378E7BC6" w:rsidR="00547F9E" w:rsidRPr="00300ACB" w:rsidRDefault="00300ACB" w:rsidP="00720CC4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p w14:paraId="345280CB" w14:textId="77777777" w:rsidR="004B4C11" w:rsidRDefault="004B4C11" w:rsidP="00720CC4">
      <w:pPr>
        <w:pStyle w:val="Chng"/>
        <w:rPr>
          <w:sz w:val="28"/>
          <w:szCs w:val="28"/>
        </w:rPr>
      </w:pPr>
    </w:p>
    <w:p w14:paraId="4F9881F5" w14:textId="77777777" w:rsidR="004B4C11" w:rsidRDefault="004B4C11" w:rsidP="00720CC4">
      <w:pPr>
        <w:pStyle w:val="Chng"/>
        <w:rPr>
          <w:sz w:val="28"/>
          <w:szCs w:val="28"/>
        </w:rPr>
      </w:pPr>
    </w:p>
    <w:p w14:paraId="7E0E5E88" w14:textId="13D9C863" w:rsidR="0077156C" w:rsidRDefault="0077156C" w:rsidP="00720CC4">
      <w:pPr>
        <w:pStyle w:val="Chng"/>
        <w:rPr>
          <w:sz w:val="28"/>
          <w:szCs w:val="28"/>
        </w:rPr>
      </w:pPr>
    </w:p>
    <w:p w14:paraId="24E939D6" w14:textId="144C74C3" w:rsidR="00B42207" w:rsidRDefault="00B42207" w:rsidP="00720CC4">
      <w:pPr>
        <w:pStyle w:val="Chng"/>
        <w:rPr>
          <w:sz w:val="28"/>
          <w:szCs w:val="28"/>
        </w:rPr>
      </w:pPr>
    </w:p>
    <w:p w14:paraId="54282119" w14:textId="77777777" w:rsidR="00B42207" w:rsidRDefault="00B42207" w:rsidP="00720CC4">
      <w:pPr>
        <w:pStyle w:val="Chng"/>
        <w:rPr>
          <w:sz w:val="28"/>
          <w:szCs w:val="28"/>
        </w:rPr>
      </w:pPr>
    </w:p>
    <w:p w14:paraId="362EF711" w14:textId="7A83682F" w:rsidR="004B4C11" w:rsidRPr="008104A2" w:rsidRDefault="00547F9E" w:rsidP="008104A2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92317728"/>
      <w:r w:rsidRPr="008104A2">
        <w:rPr>
          <w:rFonts w:ascii="Times New Roman" w:hAnsi="Times New Roman" w:cs="Times New Roman"/>
          <w:color w:val="auto"/>
          <w:sz w:val="28"/>
          <w:szCs w:val="28"/>
        </w:rPr>
        <w:lastRenderedPageBreak/>
        <w:t>2.2 Lifecycle Model Used</w:t>
      </w:r>
      <w:bookmarkEnd w:id="8"/>
    </w:p>
    <w:p w14:paraId="3502E098" w14:textId="0EDAB1FA" w:rsidR="004B4C11" w:rsidRDefault="004B4C11" w:rsidP="00720CC4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F</w:t>
      </w:r>
      <w:r w:rsidRPr="004B4C11">
        <w:rPr>
          <w:b w:val="0"/>
          <w:sz w:val="26"/>
          <w:szCs w:val="26"/>
        </w:rPr>
        <w:t>or this project we used waterfall model</w:t>
      </w:r>
      <w:r>
        <w:rPr>
          <w:b w:val="0"/>
          <w:sz w:val="26"/>
          <w:szCs w:val="26"/>
        </w:rPr>
        <w:t xml:space="preserve">. </w:t>
      </w:r>
      <w:r w:rsidRPr="004B4C11">
        <w:rPr>
          <w:b w:val="0"/>
          <w:sz w:val="26"/>
          <w:szCs w:val="26"/>
        </w:rPr>
        <w:t xml:space="preserve">In this model, the software development process is </w:t>
      </w:r>
      <w:r w:rsidRPr="004B4C11">
        <w:rPr>
          <w:sz w:val="26"/>
          <w:szCs w:val="26"/>
        </w:rPr>
        <w:t>divided into different phases</w:t>
      </w:r>
      <w:r w:rsidRPr="004B4C11">
        <w:rPr>
          <w:b w:val="0"/>
          <w:sz w:val="26"/>
          <w:szCs w:val="26"/>
        </w:rPr>
        <w:t xml:space="preserve"> and </w:t>
      </w:r>
      <w:r w:rsidRPr="004B4C11">
        <w:rPr>
          <w:sz w:val="26"/>
          <w:szCs w:val="26"/>
        </w:rPr>
        <w:t>executed sequentially</w:t>
      </w:r>
      <w:r w:rsidRPr="004B4C11">
        <w:rPr>
          <w:b w:val="0"/>
          <w:sz w:val="26"/>
          <w:szCs w:val="26"/>
        </w:rPr>
        <w:t xml:space="preserve">, the output of one phase is the input of the next phase and there is </w:t>
      </w:r>
      <w:r w:rsidRPr="004B4C11">
        <w:rPr>
          <w:sz w:val="26"/>
          <w:szCs w:val="26"/>
        </w:rPr>
        <w:t>no overlap</w:t>
      </w:r>
      <w:r w:rsidRPr="004B4C11">
        <w:rPr>
          <w:b w:val="0"/>
          <w:sz w:val="26"/>
          <w:szCs w:val="26"/>
        </w:rPr>
        <w:t>.</w:t>
      </w:r>
    </w:p>
    <w:p w14:paraId="2F422F36" w14:textId="77777777" w:rsidR="004B4C11" w:rsidRDefault="004B4C11" w:rsidP="004B4C1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There are 6 phases in this model: </w:t>
      </w:r>
    </w:p>
    <w:p w14:paraId="7C3EF1CF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Requirement Gathering and analysis</w:t>
      </w:r>
    </w:p>
    <w:p w14:paraId="4D1A0D6F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System Design</w:t>
      </w:r>
    </w:p>
    <w:p w14:paraId="0A9AA569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Implementation</w:t>
      </w:r>
    </w:p>
    <w:p w14:paraId="1A7C86E1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Integration and Testing</w:t>
      </w:r>
    </w:p>
    <w:p w14:paraId="50CA9E3C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Deployment of system</w:t>
      </w:r>
    </w:p>
    <w:p w14:paraId="53F1FFCE" w14:textId="670B8C34" w:rsidR="00720CC4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Maintenance</w:t>
      </w:r>
    </w:p>
    <w:p w14:paraId="410EA73E" w14:textId="6EC53C18" w:rsidR="004B4C11" w:rsidRDefault="004B4C11" w:rsidP="004B4C11">
      <w:pPr>
        <w:pStyle w:val="Chng"/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</w:t>
      </w:r>
      <w:r w:rsidR="0077156C" w:rsidRPr="0077156C">
        <w:rPr>
          <w:b w:val="0"/>
          <w:sz w:val="26"/>
          <w:szCs w:val="26"/>
        </w:rPr>
        <w:t>The reason why our group chose this model is because</w:t>
      </w:r>
      <w:r w:rsidR="0077156C">
        <w:rPr>
          <w:b w:val="0"/>
          <w:sz w:val="26"/>
          <w:szCs w:val="26"/>
        </w:rPr>
        <w:t>:</w:t>
      </w:r>
    </w:p>
    <w:p w14:paraId="1F9F520B" w14:textId="4466BA39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This is a simple model, easy to apply, clear step-by-step process.</w:t>
      </w:r>
    </w:p>
    <w:p w14:paraId="340301F0" w14:textId="1FD1CFE2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Suitable for simple small projects</w:t>
      </w:r>
    </w:p>
    <w:p w14:paraId="4F20C7F3" w14:textId="5B1752F5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 xml:space="preserve">The </w:t>
      </w:r>
      <w:r>
        <w:rPr>
          <w:b w:val="0"/>
          <w:sz w:val="26"/>
          <w:szCs w:val="26"/>
        </w:rPr>
        <w:t>input</w:t>
      </w:r>
      <w:r w:rsidRPr="0077156C">
        <w:rPr>
          <w:b w:val="0"/>
          <w:sz w:val="26"/>
          <w:szCs w:val="26"/>
        </w:rPr>
        <w:t xml:space="preserve"> and </w:t>
      </w:r>
      <w:r>
        <w:rPr>
          <w:b w:val="0"/>
          <w:sz w:val="26"/>
          <w:szCs w:val="26"/>
        </w:rPr>
        <w:t>output</w:t>
      </w:r>
      <w:r w:rsidRPr="0077156C">
        <w:rPr>
          <w:b w:val="0"/>
          <w:sz w:val="26"/>
          <w:szCs w:val="26"/>
        </w:rPr>
        <w:t xml:space="preserve"> criteria are clearly defined from the beginning</w:t>
      </w:r>
    </w:p>
    <w:p w14:paraId="28D65C58" w14:textId="66CF8A53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E</w:t>
      </w:r>
      <w:r w:rsidRPr="0077156C">
        <w:rPr>
          <w:b w:val="0"/>
          <w:sz w:val="26"/>
          <w:szCs w:val="26"/>
        </w:rPr>
        <w:t>asily</w:t>
      </w:r>
      <w:r>
        <w:rPr>
          <w:b w:val="0"/>
          <w:sz w:val="26"/>
          <w:szCs w:val="26"/>
        </w:rPr>
        <w:t xml:space="preserve"> to arrange</w:t>
      </w:r>
      <w:r w:rsidRPr="0077156C">
        <w:rPr>
          <w:b w:val="0"/>
          <w:sz w:val="26"/>
          <w:szCs w:val="26"/>
        </w:rPr>
        <w:t xml:space="preserve"> schedule work</w:t>
      </w:r>
      <w:r>
        <w:rPr>
          <w:b w:val="0"/>
          <w:sz w:val="26"/>
          <w:szCs w:val="26"/>
        </w:rPr>
        <w:t xml:space="preserve"> </w:t>
      </w:r>
    </w:p>
    <w:p w14:paraId="42FA7CED" w14:textId="1E61D04A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It doesn't take much to manage when the project has clear requirements like this</w:t>
      </w:r>
    </w:p>
    <w:p w14:paraId="29805E7B" w14:textId="4BD3C10F" w:rsidR="0077156C" w:rsidRPr="008104A2" w:rsidRDefault="0077156C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9" w:name="_Toc92317729"/>
      <w:r w:rsidRPr="008104A2">
        <w:rPr>
          <w:rFonts w:ascii="Times New Roman" w:hAnsi="Times New Roman" w:cs="Times New Roman"/>
          <w:color w:val="auto"/>
          <w:sz w:val="28"/>
        </w:rPr>
        <w:t>2.3 Risk analysis</w:t>
      </w:r>
      <w:bookmarkEnd w:id="9"/>
    </w:p>
    <w:p w14:paraId="11AA4345" w14:textId="77777777" w:rsidR="006C2207" w:rsidRDefault="006C2207" w:rsidP="0077156C">
      <w:pPr>
        <w:pStyle w:val="Chng"/>
        <w:rPr>
          <w:b w:val="0"/>
          <w:sz w:val="26"/>
          <w:szCs w:val="26"/>
        </w:rPr>
      </w:pPr>
      <w:r w:rsidRPr="006C2207">
        <w:rPr>
          <w:b w:val="0"/>
          <w:sz w:val="26"/>
          <w:szCs w:val="26"/>
        </w:rPr>
        <w:t>- All projects always have potential risks.</w:t>
      </w:r>
      <w:r>
        <w:rPr>
          <w:b w:val="0"/>
          <w:sz w:val="26"/>
          <w:szCs w:val="26"/>
        </w:rPr>
        <w:t xml:space="preserve"> </w:t>
      </w:r>
      <w:r w:rsidRPr="006C2207">
        <w:rPr>
          <w:b w:val="0"/>
          <w:sz w:val="26"/>
          <w:szCs w:val="26"/>
        </w:rPr>
        <w:t>If not identified early, the risks may affect the work progress and project quality</w:t>
      </w:r>
      <w:r>
        <w:rPr>
          <w:b w:val="0"/>
          <w:sz w:val="26"/>
          <w:szCs w:val="26"/>
        </w:rPr>
        <w:t>, …</w:t>
      </w:r>
    </w:p>
    <w:p w14:paraId="32A3E3F4" w14:textId="5045553C" w:rsidR="0077156C" w:rsidRDefault="006C2207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77156C" w:rsidRPr="0077156C">
        <w:rPr>
          <w:b w:val="0"/>
          <w:sz w:val="26"/>
          <w:szCs w:val="26"/>
        </w:rPr>
        <w:t>Possible risks when doing this project</w:t>
      </w:r>
      <w:r>
        <w:rPr>
          <w:b w:val="0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778"/>
        <w:gridCol w:w="2417"/>
        <w:gridCol w:w="2251"/>
      </w:tblGrid>
      <w:tr w:rsidR="00711C79" w14:paraId="374AF312" w14:textId="77777777" w:rsidTr="00C01125">
        <w:tc>
          <w:tcPr>
            <w:tcW w:w="2403" w:type="dxa"/>
          </w:tcPr>
          <w:p w14:paraId="53FFF1C0" w14:textId="4BE81B97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Possible risks</w:t>
            </w:r>
          </w:p>
        </w:tc>
        <w:tc>
          <w:tcPr>
            <w:tcW w:w="1845" w:type="dxa"/>
          </w:tcPr>
          <w:p w14:paraId="1CEA4791" w14:textId="767064BE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The likelihood of risks</w:t>
            </w:r>
          </w:p>
        </w:tc>
        <w:tc>
          <w:tcPr>
            <w:tcW w:w="2514" w:type="dxa"/>
          </w:tcPr>
          <w:p w14:paraId="4A2D2DD4" w14:textId="0E781B6A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Reason of risks</w:t>
            </w:r>
          </w:p>
        </w:tc>
        <w:tc>
          <w:tcPr>
            <w:tcW w:w="2349" w:type="dxa"/>
          </w:tcPr>
          <w:p w14:paraId="62C83FF8" w14:textId="5649040C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Risk reduction strategies</w:t>
            </w:r>
          </w:p>
        </w:tc>
      </w:tr>
      <w:tr w:rsidR="00711C79" w14:paraId="568D4A98" w14:textId="77777777" w:rsidTr="008104A2">
        <w:tc>
          <w:tcPr>
            <w:tcW w:w="2403" w:type="dxa"/>
          </w:tcPr>
          <w:p w14:paraId="515BDB8B" w14:textId="36038B5A" w:rsidR="00711C79" w:rsidRPr="0010748E" w:rsidRDefault="00711C79" w:rsidP="008104A2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Improper scheduling</w:t>
            </w:r>
          </w:p>
        </w:tc>
        <w:tc>
          <w:tcPr>
            <w:tcW w:w="1845" w:type="dxa"/>
          </w:tcPr>
          <w:p w14:paraId="4C0253D0" w14:textId="1329B7C0" w:rsidR="00711C79" w:rsidRDefault="00711C79" w:rsidP="008104A2">
            <w:pPr>
              <w:pStyle w:val="Chng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High</w:t>
            </w:r>
          </w:p>
        </w:tc>
        <w:tc>
          <w:tcPr>
            <w:tcW w:w="2514" w:type="dxa"/>
          </w:tcPr>
          <w:p w14:paraId="0B011912" w14:textId="5BFA786C" w:rsidR="00711C79" w:rsidRDefault="00711C79" w:rsidP="00711C79">
            <w:pPr>
              <w:pStyle w:val="Chng"/>
              <w:rPr>
                <w:b w:val="0"/>
                <w:sz w:val="26"/>
                <w:szCs w:val="26"/>
              </w:rPr>
            </w:pPr>
            <w:r w:rsidRPr="00711C79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711C79">
              <w:rPr>
                <w:b w:val="0"/>
                <w:sz w:val="26"/>
                <w:szCs w:val="26"/>
              </w:rPr>
              <w:t>Omit important parts</w:t>
            </w:r>
          </w:p>
          <w:p w14:paraId="5CF355F1" w14:textId="4F5BAA77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Delaying 1 thing causes the following </w:t>
            </w:r>
            <w:r w:rsidRPr="00711C79">
              <w:rPr>
                <w:b w:val="0"/>
                <w:sz w:val="26"/>
                <w:szCs w:val="26"/>
              </w:rPr>
              <w:lastRenderedPageBreak/>
              <w:t>problems to be delayed</w:t>
            </w:r>
          </w:p>
          <w:p w14:paraId="46B32545" w14:textId="427A63A0" w:rsidR="00711C79" w:rsidRPr="00711C79" w:rsidRDefault="00711C79" w:rsidP="00711C79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D</w:t>
            </w:r>
            <w:r w:rsidRPr="00711C79">
              <w:rPr>
                <w:b w:val="0"/>
                <w:sz w:val="26"/>
                <w:szCs w:val="26"/>
              </w:rPr>
              <w:t xml:space="preserve">on't know how long it took to complete that </w:t>
            </w:r>
            <w:r>
              <w:rPr>
                <w:b w:val="0"/>
                <w:sz w:val="26"/>
                <w:szCs w:val="26"/>
              </w:rPr>
              <w:t>task</w:t>
            </w:r>
          </w:p>
        </w:tc>
        <w:tc>
          <w:tcPr>
            <w:tcW w:w="2349" w:type="dxa"/>
          </w:tcPr>
          <w:p w14:paraId="789CBF54" w14:textId="39FE3F4F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lastRenderedPageBreak/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Discuss with each other to </w:t>
            </w:r>
            <w:r>
              <w:rPr>
                <w:b w:val="0"/>
                <w:sz w:val="26"/>
                <w:szCs w:val="26"/>
              </w:rPr>
              <w:t xml:space="preserve">make sure we </w:t>
            </w:r>
            <w:r w:rsidRPr="00711C79">
              <w:rPr>
                <w:b w:val="0"/>
                <w:sz w:val="26"/>
                <w:szCs w:val="26"/>
              </w:rPr>
              <w:t>have the right schedule</w:t>
            </w:r>
          </w:p>
          <w:p w14:paraId="69CF7A96" w14:textId="026DE565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lastRenderedPageBreak/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Make sure </w:t>
            </w:r>
            <w:r>
              <w:rPr>
                <w:b w:val="0"/>
                <w:sz w:val="26"/>
                <w:szCs w:val="26"/>
              </w:rPr>
              <w:t>the project is</w:t>
            </w:r>
            <w:r w:rsidRPr="00711C79">
              <w:rPr>
                <w:b w:val="0"/>
                <w:sz w:val="26"/>
                <w:szCs w:val="26"/>
              </w:rPr>
              <w:t xml:space="preserve"> on track</w:t>
            </w:r>
          </w:p>
          <w:p w14:paraId="6A17B8EF" w14:textId="3D7C96AE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Know</w:t>
            </w:r>
            <w:r w:rsidR="00C01125">
              <w:rPr>
                <w:b w:val="0"/>
                <w:sz w:val="26"/>
                <w:szCs w:val="26"/>
              </w:rPr>
              <w:t xml:space="preserve"> exactly</w:t>
            </w:r>
            <w:r>
              <w:rPr>
                <w:b w:val="0"/>
                <w:sz w:val="26"/>
                <w:szCs w:val="26"/>
              </w:rPr>
              <w:t xml:space="preserve"> what </w:t>
            </w:r>
            <w:r w:rsidR="0010748E">
              <w:rPr>
                <w:b w:val="0"/>
                <w:sz w:val="26"/>
                <w:szCs w:val="26"/>
              </w:rPr>
              <w:t xml:space="preserve">we </w:t>
            </w:r>
            <w:r>
              <w:rPr>
                <w:b w:val="0"/>
                <w:sz w:val="26"/>
                <w:szCs w:val="26"/>
              </w:rPr>
              <w:t>are doing</w:t>
            </w:r>
            <w:r w:rsidR="00C01125">
              <w:rPr>
                <w:b w:val="0"/>
                <w:sz w:val="26"/>
                <w:szCs w:val="26"/>
              </w:rPr>
              <w:t xml:space="preserve"> and how long does it take to do it</w:t>
            </w:r>
          </w:p>
          <w:p w14:paraId="1056371F" w14:textId="36A1CF5C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</w:p>
        </w:tc>
      </w:tr>
      <w:tr w:rsidR="00711C79" w14:paraId="0BE013FC" w14:textId="77777777" w:rsidTr="008104A2">
        <w:tc>
          <w:tcPr>
            <w:tcW w:w="2403" w:type="dxa"/>
          </w:tcPr>
          <w:p w14:paraId="05739B1D" w14:textId="5C6D6648" w:rsidR="00711C79" w:rsidRPr="0010748E" w:rsidRDefault="00C01125" w:rsidP="008104A2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lastRenderedPageBreak/>
              <w:t>Changing business requirements too many times</w:t>
            </w:r>
          </w:p>
        </w:tc>
        <w:tc>
          <w:tcPr>
            <w:tcW w:w="1845" w:type="dxa"/>
          </w:tcPr>
          <w:p w14:paraId="3F125E9C" w14:textId="2668D547" w:rsidR="00711C79" w:rsidRDefault="00C01125" w:rsidP="008104A2">
            <w:pPr>
              <w:pStyle w:val="Chng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Low</w:t>
            </w:r>
          </w:p>
        </w:tc>
        <w:tc>
          <w:tcPr>
            <w:tcW w:w="2514" w:type="dxa"/>
          </w:tcPr>
          <w:p w14:paraId="4DB1CE70" w14:textId="18A831A8" w:rsidR="00711C79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  <w:r w:rsidRPr="00C01125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C01125">
              <w:rPr>
                <w:b w:val="0"/>
                <w:sz w:val="26"/>
                <w:szCs w:val="26"/>
              </w:rPr>
              <w:t>Do not understand the requirements clearly</w:t>
            </w:r>
          </w:p>
          <w:p w14:paraId="0785B168" w14:textId="0D5BE980" w:rsidR="00C01125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M</w:t>
            </w:r>
            <w:r w:rsidRPr="00C01125">
              <w:rPr>
                <w:b w:val="0"/>
                <w:sz w:val="26"/>
                <w:szCs w:val="26"/>
              </w:rPr>
              <w:t>isinterpreted requirements</w:t>
            </w:r>
          </w:p>
          <w:p w14:paraId="452DA203" w14:textId="3AA45731" w:rsidR="00C01125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</w:p>
        </w:tc>
        <w:tc>
          <w:tcPr>
            <w:tcW w:w="2349" w:type="dxa"/>
          </w:tcPr>
          <w:p w14:paraId="7560F365" w14:textId="4C0E0717" w:rsidR="00711C79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 w:rsidRPr="0010748E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10748E">
              <w:rPr>
                <w:b w:val="0"/>
                <w:sz w:val="26"/>
                <w:szCs w:val="26"/>
              </w:rPr>
              <w:t xml:space="preserve">Understand the requirements </w:t>
            </w:r>
            <w:r>
              <w:rPr>
                <w:b w:val="0"/>
                <w:sz w:val="26"/>
                <w:szCs w:val="26"/>
              </w:rPr>
              <w:t xml:space="preserve">very clear </w:t>
            </w:r>
            <w:r w:rsidRPr="0010748E">
              <w:rPr>
                <w:b w:val="0"/>
                <w:sz w:val="26"/>
                <w:szCs w:val="26"/>
              </w:rPr>
              <w:t>from the start</w:t>
            </w:r>
          </w:p>
          <w:p w14:paraId="3EC44D8E" w14:textId="4AE7D39A" w:rsidR="0010748E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10748E">
              <w:rPr>
                <w:b w:val="0"/>
                <w:sz w:val="26"/>
                <w:szCs w:val="26"/>
              </w:rPr>
              <w:t xml:space="preserve">If </w:t>
            </w:r>
            <w:r>
              <w:rPr>
                <w:b w:val="0"/>
                <w:sz w:val="26"/>
                <w:szCs w:val="26"/>
              </w:rPr>
              <w:t>our team</w:t>
            </w:r>
            <w:r w:rsidRPr="0010748E">
              <w:rPr>
                <w:b w:val="0"/>
                <w:sz w:val="26"/>
                <w:szCs w:val="26"/>
              </w:rPr>
              <w:t xml:space="preserve"> do not understand a problem, </w:t>
            </w:r>
            <w:r>
              <w:rPr>
                <w:b w:val="0"/>
                <w:sz w:val="26"/>
                <w:szCs w:val="26"/>
              </w:rPr>
              <w:t>we</w:t>
            </w:r>
            <w:r w:rsidRPr="0010748E">
              <w:rPr>
                <w:b w:val="0"/>
                <w:sz w:val="26"/>
                <w:szCs w:val="26"/>
              </w:rPr>
              <w:t xml:space="preserve"> must ask the teacher (in class) or discuss it with</w:t>
            </w:r>
            <w:r>
              <w:rPr>
                <w:b w:val="0"/>
                <w:sz w:val="26"/>
                <w:szCs w:val="26"/>
              </w:rPr>
              <w:t>in</w:t>
            </w:r>
            <w:r w:rsidRPr="0010748E">
              <w:rPr>
                <w:b w:val="0"/>
                <w:sz w:val="26"/>
                <w:szCs w:val="26"/>
              </w:rPr>
              <w:t xml:space="preserve"> the group</w:t>
            </w:r>
          </w:p>
        </w:tc>
      </w:tr>
      <w:tr w:rsidR="00711C79" w14:paraId="7F0362F3" w14:textId="77777777" w:rsidTr="008104A2">
        <w:tc>
          <w:tcPr>
            <w:tcW w:w="2403" w:type="dxa"/>
          </w:tcPr>
          <w:p w14:paraId="2E6B6465" w14:textId="5C820846" w:rsidR="00711C79" w:rsidRPr="0010748E" w:rsidRDefault="0010748E" w:rsidP="008104A2">
            <w:pPr>
              <w:pStyle w:val="Chng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Manpower </w:t>
            </w:r>
            <w:r w:rsidRPr="0010748E">
              <w:rPr>
                <w:sz w:val="26"/>
                <w:szCs w:val="26"/>
              </w:rPr>
              <w:t>attrition</w:t>
            </w:r>
          </w:p>
        </w:tc>
        <w:tc>
          <w:tcPr>
            <w:tcW w:w="1845" w:type="dxa"/>
          </w:tcPr>
          <w:p w14:paraId="68F732DB" w14:textId="724F321C" w:rsidR="00711C79" w:rsidRDefault="0010748E" w:rsidP="008104A2">
            <w:pPr>
              <w:pStyle w:val="Chng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Medium</w:t>
            </w:r>
          </w:p>
        </w:tc>
        <w:tc>
          <w:tcPr>
            <w:tcW w:w="2514" w:type="dxa"/>
          </w:tcPr>
          <w:p w14:paraId="50D84281" w14:textId="77777777" w:rsidR="00711C79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 w:rsidRPr="0010748E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10748E">
              <w:rPr>
                <w:b w:val="0"/>
                <w:sz w:val="26"/>
                <w:szCs w:val="26"/>
              </w:rPr>
              <w:t>1 member suddenly got sick</w:t>
            </w:r>
          </w:p>
          <w:p w14:paraId="2C9DA36D" w14:textId="77777777" w:rsidR="004211A7" w:rsidRDefault="004211A7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Have a covid infection, or have a fever after getting the vaccine</w:t>
            </w:r>
          </w:p>
          <w:p w14:paraId="473FAFB2" w14:textId="7E623D60" w:rsidR="004211A7" w:rsidRDefault="004211A7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There is an unexpected matter at home that must be resolved</w:t>
            </w:r>
          </w:p>
        </w:tc>
        <w:tc>
          <w:tcPr>
            <w:tcW w:w="2349" w:type="dxa"/>
          </w:tcPr>
          <w:p w14:paraId="3976EDDE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Make sure team members know each other's content well</w:t>
            </w:r>
          </w:p>
          <w:p w14:paraId="63706B92" w14:textId="77777777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Good health </w:t>
            </w:r>
            <w:r w:rsidRPr="004211A7">
              <w:rPr>
                <w:b w:val="0"/>
                <w:sz w:val="26"/>
                <w:szCs w:val="26"/>
              </w:rPr>
              <w:t>protection</w:t>
            </w:r>
          </w:p>
          <w:p w14:paraId="6E66F64A" w14:textId="7F3954D6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Limit going out near the project deadline</w:t>
            </w:r>
          </w:p>
        </w:tc>
      </w:tr>
      <w:tr w:rsidR="00711C79" w14:paraId="2189E275" w14:textId="77777777" w:rsidTr="008104A2">
        <w:tc>
          <w:tcPr>
            <w:tcW w:w="2403" w:type="dxa"/>
          </w:tcPr>
          <w:p w14:paraId="3FF7FE09" w14:textId="243023B8" w:rsidR="00711C79" w:rsidRPr="0010748E" w:rsidRDefault="004211A7" w:rsidP="008104A2">
            <w:pPr>
              <w:pStyle w:val="Chng"/>
              <w:jc w:val="center"/>
              <w:rPr>
                <w:sz w:val="26"/>
                <w:szCs w:val="26"/>
              </w:rPr>
            </w:pPr>
            <w:r w:rsidRPr="004211A7">
              <w:rPr>
                <w:sz w:val="26"/>
                <w:szCs w:val="26"/>
              </w:rPr>
              <w:t>Not understanding the technology being used</w:t>
            </w:r>
          </w:p>
        </w:tc>
        <w:tc>
          <w:tcPr>
            <w:tcW w:w="1845" w:type="dxa"/>
          </w:tcPr>
          <w:p w14:paraId="27D97F8E" w14:textId="6E7C4CE6" w:rsidR="00711C79" w:rsidRDefault="004211A7" w:rsidP="008104A2">
            <w:pPr>
              <w:pStyle w:val="Chng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Medium</w:t>
            </w:r>
          </w:p>
        </w:tc>
        <w:tc>
          <w:tcPr>
            <w:tcW w:w="2514" w:type="dxa"/>
          </w:tcPr>
          <w:p w14:paraId="5A518C88" w14:textId="765FDB68" w:rsidR="00711C79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 w:rsidRPr="004211A7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Never used technology</w:t>
            </w:r>
            <w:r>
              <w:rPr>
                <w:b w:val="0"/>
                <w:sz w:val="26"/>
                <w:szCs w:val="26"/>
              </w:rPr>
              <w:t xml:space="preserve"> before</w:t>
            </w:r>
          </w:p>
        </w:tc>
        <w:tc>
          <w:tcPr>
            <w:tcW w:w="2349" w:type="dxa"/>
          </w:tcPr>
          <w:p w14:paraId="138C42A7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 xml:space="preserve">Refer to online documents, read </w:t>
            </w:r>
            <w:r w:rsidRPr="004211A7">
              <w:rPr>
                <w:b w:val="0"/>
                <w:sz w:val="26"/>
                <w:szCs w:val="26"/>
              </w:rPr>
              <w:lastRenderedPageBreak/>
              <w:t>documents of that technology</w:t>
            </w:r>
          </w:p>
          <w:p w14:paraId="5DFF2DB8" w14:textId="79CC9843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Exchange of knowledge among members to improve knowledge</w:t>
            </w:r>
            <w:r>
              <w:rPr>
                <w:b w:val="0"/>
                <w:sz w:val="26"/>
                <w:szCs w:val="26"/>
              </w:rPr>
              <w:t xml:space="preserve"> about that technology</w:t>
            </w:r>
          </w:p>
        </w:tc>
      </w:tr>
      <w:tr w:rsidR="00711C79" w14:paraId="56FB2943" w14:textId="77777777" w:rsidTr="008104A2">
        <w:tc>
          <w:tcPr>
            <w:tcW w:w="2403" w:type="dxa"/>
          </w:tcPr>
          <w:p w14:paraId="41C16A96" w14:textId="4F450BA8" w:rsidR="00711C79" w:rsidRPr="0010748E" w:rsidRDefault="004211A7" w:rsidP="008104A2">
            <w:pPr>
              <w:pStyle w:val="Chng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Link failure or slow performance</w:t>
            </w:r>
          </w:p>
        </w:tc>
        <w:tc>
          <w:tcPr>
            <w:tcW w:w="1845" w:type="dxa"/>
          </w:tcPr>
          <w:p w14:paraId="3422CC4B" w14:textId="53EB1012" w:rsidR="00711C79" w:rsidRDefault="004211A7" w:rsidP="008104A2">
            <w:pPr>
              <w:pStyle w:val="Chng"/>
              <w:jc w:val="center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High</w:t>
            </w:r>
          </w:p>
        </w:tc>
        <w:tc>
          <w:tcPr>
            <w:tcW w:w="2514" w:type="dxa"/>
          </w:tcPr>
          <w:p w14:paraId="79B33C18" w14:textId="77777777" w:rsidR="00711C79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 w:rsidRPr="004211A7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Inexperience when doing group projects</w:t>
            </w:r>
          </w:p>
          <w:p w14:paraId="64A462D5" w14:textId="77777777" w:rsidR="004211A7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 xml:space="preserve">Can't </w:t>
            </w:r>
            <w:r>
              <w:rPr>
                <w:b w:val="0"/>
                <w:sz w:val="26"/>
                <w:szCs w:val="26"/>
              </w:rPr>
              <w:t>or difficult to</w:t>
            </w:r>
            <w:r w:rsidRPr="004211A7">
              <w:rPr>
                <w:b w:val="0"/>
                <w:sz w:val="26"/>
                <w:szCs w:val="26"/>
              </w:rPr>
              <w:t xml:space="preserve"> link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each member's code together</w:t>
            </w:r>
          </w:p>
          <w:p w14:paraId="794786CB" w14:textId="69CE7954" w:rsidR="004211A7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Error while linking</w:t>
            </w:r>
            <w:r>
              <w:rPr>
                <w:b w:val="0"/>
                <w:sz w:val="26"/>
                <w:szCs w:val="26"/>
              </w:rPr>
              <w:t xml:space="preserve"> l</w:t>
            </w:r>
            <w:r w:rsidRPr="004211A7">
              <w:rPr>
                <w:b w:val="0"/>
                <w:sz w:val="26"/>
                <w:szCs w:val="26"/>
              </w:rPr>
              <w:t>eads to slow system performance</w:t>
            </w:r>
          </w:p>
        </w:tc>
        <w:tc>
          <w:tcPr>
            <w:tcW w:w="2349" w:type="dxa"/>
          </w:tcPr>
          <w:p w14:paraId="6508DD6F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After completing a certain function, link them together</w:t>
            </w:r>
          </w:p>
          <w:p w14:paraId="73DBA537" w14:textId="77777777" w:rsidR="009E24BB" w:rsidRDefault="009E24BB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9E24BB">
              <w:rPr>
                <w:b w:val="0"/>
                <w:sz w:val="26"/>
                <w:szCs w:val="26"/>
              </w:rPr>
              <w:t>Do not link at once with many functions</w:t>
            </w:r>
          </w:p>
          <w:p w14:paraId="36041DE2" w14:textId="297AA2F0" w:rsidR="009E24BB" w:rsidRDefault="009E24BB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9E24BB">
              <w:rPr>
                <w:b w:val="0"/>
                <w:sz w:val="26"/>
                <w:szCs w:val="26"/>
              </w:rPr>
              <w:t>Thoroughly test the test cases</w:t>
            </w:r>
            <w:r>
              <w:rPr>
                <w:b w:val="0"/>
                <w:sz w:val="26"/>
                <w:szCs w:val="26"/>
              </w:rPr>
              <w:t xml:space="preserve"> before and after linking</w:t>
            </w:r>
          </w:p>
        </w:tc>
      </w:tr>
    </w:tbl>
    <w:p w14:paraId="0EE3CD05" w14:textId="6667FCED" w:rsidR="006C2207" w:rsidRPr="008104A2" w:rsidRDefault="003E775D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0" w:name="_Toc92317730"/>
      <w:r w:rsidRPr="008104A2">
        <w:rPr>
          <w:rFonts w:ascii="Times New Roman" w:hAnsi="Times New Roman" w:cs="Times New Roman"/>
          <w:color w:val="auto"/>
          <w:sz w:val="28"/>
        </w:rPr>
        <w:t>2.4 Hardware and Software Resource Requirements</w:t>
      </w:r>
      <w:bookmarkEnd w:id="10"/>
    </w:p>
    <w:p w14:paraId="2CC154A3" w14:textId="5FA22CE2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>- For hardware requirements, we require each person to have at least 1 laptop/PC operating stably without errors and powerful enough to do the set requirements.</w:t>
      </w:r>
    </w:p>
    <w:p w14:paraId="5637088A" w14:textId="77777777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 xml:space="preserve">- For software requirements, each team member must use an operating system that supports the software used in the project. </w:t>
      </w:r>
    </w:p>
    <w:p w14:paraId="500F84A3" w14:textId="0EE5784C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>- The software used in the project includes: Visual Studio Code for developing</w:t>
      </w:r>
      <w:r w:rsidR="00412185" w:rsidRPr="003A743F">
        <w:rPr>
          <w:b w:val="0"/>
          <w:sz w:val="26"/>
          <w:szCs w:val="26"/>
        </w:rPr>
        <w:t xml:space="preserve">, </w:t>
      </w:r>
      <w:r w:rsidRPr="003A743F">
        <w:rPr>
          <w:b w:val="0"/>
          <w:sz w:val="26"/>
          <w:szCs w:val="26"/>
        </w:rPr>
        <w:t>Google Chrome/</w:t>
      </w:r>
      <w:proofErr w:type="spellStart"/>
      <w:r w:rsidRPr="003A743F">
        <w:rPr>
          <w:b w:val="0"/>
          <w:sz w:val="26"/>
          <w:szCs w:val="26"/>
        </w:rPr>
        <w:t>FireFox</w:t>
      </w:r>
      <w:proofErr w:type="spellEnd"/>
      <w:r w:rsidRPr="003A743F">
        <w:rPr>
          <w:b w:val="0"/>
          <w:sz w:val="26"/>
          <w:szCs w:val="26"/>
        </w:rPr>
        <w:t xml:space="preserve"> for debugging</w:t>
      </w:r>
      <w:r w:rsidR="00412185" w:rsidRPr="003A743F">
        <w:rPr>
          <w:b w:val="0"/>
          <w:sz w:val="26"/>
          <w:szCs w:val="26"/>
        </w:rPr>
        <w:t xml:space="preserve"> and </w:t>
      </w:r>
      <w:proofErr w:type="spellStart"/>
      <w:r w:rsidR="00412185" w:rsidRPr="003A743F">
        <w:rPr>
          <w:b w:val="0"/>
          <w:sz w:val="26"/>
          <w:szCs w:val="26"/>
        </w:rPr>
        <w:t>xampp</w:t>
      </w:r>
      <w:proofErr w:type="spellEnd"/>
      <w:r w:rsidR="00412185" w:rsidRPr="003A743F">
        <w:rPr>
          <w:b w:val="0"/>
          <w:sz w:val="26"/>
          <w:szCs w:val="26"/>
        </w:rPr>
        <w:t xml:space="preserve"> for running localhost and database</w:t>
      </w:r>
      <w:r w:rsidRPr="003A743F">
        <w:rPr>
          <w:b w:val="0"/>
          <w:sz w:val="26"/>
          <w:szCs w:val="26"/>
        </w:rPr>
        <w:t>. Visual Studio Code can be replaced with similar software</w:t>
      </w:r>
    </w:p>
    <w:p w14:paraId="6BA0C1F3" w14:textId="7E017D90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 xml:space="preserve">- </w:t>
      </w:r>
      <w:r w:rsidR="003A743F" w:rsidRPr="003A743F">
        <w:rPr>
          <w:b w:val="0"/>
          <w:sz w:val="26"/>
          <w:szCs w:val="26"/>
        </w:rPr>
        <w:t>The Laptop/PC also needs to install frameworks like</w:t>
      </w:r>
      <w:r w:rsidRPr="003A743F">
        <w:rPr>
          <w:b w:val="0"/>
          <w:sz w:val="26"/>
          <w:szCs w:val="26"/>
        </w:rPr>
        <w:t xml:space="preserve">: Node JS, Express JS, </w:t>
      </w:r>
      <w:proofErr w:type="spellStart"/>
      <w:r w:rsidRPr="003A743F">
        <w:rPr>
          <w:b w:val="0"/>
          <w:sz w:val="26"/>
          <w:szCs w:val="26"/>
        </w:rPr>
        <w:t>Boostrap</w:t>
      </w:r>
      <w:proofErr w:type="spellEnd"/>
      <w:r w:rsidRPr="003A743F">
        <w:rPr>
          <w:b w:val="0"/>
          <w:sz w:val="26"/>
          <w:szCs w:val="26"/>
        </w:rPr>
        <w:t xml:space="preserve"> 4.6.</w:t>
      </w:r>
    </w:p>
    <w:p w14:paraId="1A3AFBDE" w14:textId="6A3E848A" w:rsidR="003A743F" w:rsidRDefault="003A743F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Throughout the project we’ve learned new………</w:t>
      </w:r>
    </w:p>
    <w:p w14:paraId="7B6F90E0" w14:textId="0F18FD86" w:rsidR="003A743F" w:rsidRPr="008104A2" w:rsidRDefault="003A743F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1" w:name="_Toc92317731"/>
      <w:r w:rsidRPr="008104A2">
        <w:rPr>
          <w:rFonts w:ascii="Times New Roman" w:hAnsi="Times New Roman" w:cs="Times New Roman"/>
          <w:color w:val="auto"/>
          <w:sz w:val="28"/>
        </w:rPr>
        <w:lastRenderedPageBreak/>
        <w:t>2.5 Deliverables and Schedule</w:t>
      </w:r>
      <w:bookmarkEnd w:id="11"/>
    </w:p>
    <w:p w14:paraId="50A0C099" w14:textId="79497909" w:rsidR="003A743F" w:rsidRPr="003A743F" w:rsidRDefault="003A743F" w:rsidP="0077156C">
      <w:pPr>
        <w:pStyle w:val="Chng"/>
        <w:rPr>
          <w:b w:val="0"/>
          <w:sz w:val="28"/>
          <w:szCs w:val="28"/>
        </w:rPr>
      </w:pPr>
      <w:r w:rsidRPr="003A743F">
        <w:rPr>
          <w:b w:val="0"/>
          <w:sz w:val="28"/>
          <w:szCs w:val="28"/>
        </w:rPr>
        <w:t xml:space="preserve">- </w:t>
      </w:r>
    </w:p>
    <w:p w14:paraId="12B53B85" w14:textId="3CE63635" w:rsidR="003A743F" w:rsidRPr="008104A2" w:rsidRDefault="003A743F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2" w:name="_Toc92317732"/>
      <w:r w:rsidRPr="008104A2">
        <w:rPr>
          <w:rFonts w:ascii="Times New Roman" w:hAnsi="Times New Roman" w:cs="Times New Roman"/>
          <w:color w:val="auto"/>
          <w:sz w:val="28"/>
        </w:rPr>
        <w:t>2.6 Monitoring, Reporting, and Controlling Mechanisms</w:t>
      </w:r>
      <w:bookmarkEnd w:id="12"/>
    </w:p>
    <w:p w14:paraId="580ED90D" w14:textId="775F3573" w:rsidR="003A743F" w:rsidRPr="008104A2" w:rsidRDefault="003A743F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3" w:name="_Toc92317733"/>
      <w:r w:rsidRPr="008104A2">
        <w:rPr>
          <w:rFonts w:ascii="Times New Roman" w:hAnsi="Times New Roman" w:cs="Times New Roman"/>
          <w:color w:val="auto"/>
          <w:sz w:val="28"/>
        </w:rPr>
        <w:t>2.7 Professional Standards</w:t>
      </w:r>
      <w:bookmarkEnd w:id="13"/>
    </w:p>
    <w:p w14:paraId="44050A29" w14:textId="77A35F04" w:rsidR="003A743F" w:rsidRPr="008104A2" w:rsidRDefault="003A743F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4" w:name="_Toc92317734"/>
      <w:r w:rsidRPr="008104A2">
        <w:rPr>
          <w:rFonts w:ascii="Times New Roman" w:hAnsi="Times New Roman" w:cs="Times New Roman"/>
          <w:color w:val="auto"/>
          <w:sz w:val="28"/>
        </w:rPr>
        <w:t>2.8 Evidence all the artifacts have been placed under configuration management</w:t>
      </w:r>
      <w:bookmarkEnd w:id="14"/>
    </w:p>
    <w:p w14:paraId="6AAD0622" w14:textId="47FD5908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sz w:val="28"/>
          <w:szCs w:val="28"/>
        </w:rPr>
        <w:t xml:space="preserve">- </w:t>
      </w:r>
      <w:r w:rsidRPr="00647DB8">
        <w:rPr>
          <w:b w:val="0"/>
          <w:sz w:val="26"/>
          <w:szCs w:val="26"/>
        </w:rPr>
        <w:t xml:space="preserve">We use </w:t>
      </w:r>
      <w:proofErr w:type="spellStart"/>
      <w:r w:rsidRPr="00647DB8">
        <w:rPr>
          <w:b w:val="0"/>
          <w:sz w:val="26"/>
          <w:szCs w:val="26"/>
        </w:rPr>
        <w:t>github</w:t>
      </w:r>
      <w:proofErr w:type="spellEnd"/>
      <w:r w:rsidRPr="00647DB8">
        <w:rPr>
          <w:b w:val="0"/>
          <w:sz w:val="26"/>
          <w:szCs w:val="26"/>
        </w:rPr>
        <w:t xml:space="preserve"> throughout the whole process of making this project</w:t>
      </w:r>
    </w:p>
    <w:p w14:paraId="5D4D5994" w14:textId="2E0FBDF1" w:rsidR="00647DB8" w:rsidRDefault="00647DB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noProof/>
          <w:sz w:val="26"/>
          <w:szCs w:val="26"/>
        </w:rPr>
        <w:drawing>
          <wp:inline distT="0" distB="0" distL="0" distR="0" wp14:anchorId="40CF8EB6" wp14:editId="000ED62F">
            <wp:extent cx="579183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8112" w14:textId="1AC5FFFD" w:rsidR="00562C1D" w:rsidRDefault="00562C1D" w:rsidP="0075315F">
      <w:pPr>
        <w:pStyle w:val="Caption"/>
        <w:rPr>
          <w:b/>
        </w:rPr>
      </w:pPr>
      <w:r>
        <w:t xml:space="preserve"> </w:t>
      </w:r>
      <w:bookmarkStart w:id="15" w:name="_Toc92317419"/>
      <w:r w:rsidR="0075315F"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 w:rsidR="0075315F">
        <w:rPr>
          <w:noProof/>
        </w:rPr>
        <w:t>1</w:t>
      </w:r>
      <w:r w:rsidR="00E80E7E">
        <w:rPr>
          <w:noProof/>
        </w:rPr>
        <w:fldChar w:fldCharType="end"/>
      </w:r>
      <w:r w:rsidR="0075315F">
        <w:t xml:space="preserve">: </w:t>
      </w:r>
      <w:proofErr w:type="spellStart"/>
      <w:r>
        <w:t>Github</w:t>
      </w:r>
      <w:proofErr w:type="spellEnd"/>
      <w:r>
        <w:t xml:space="preserve"> Evidence</w:t>
      </w:r>
      <w:bookmarkEnd w:id="15"/>
    </w:p>
    <w:p w14:paraId="69912648" w14:textId="7E9A9E58" w:rsidR="00647DB8" w:rsidRP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Here is the link: </w:t>
      </w:r>
      <w:r w:rsidRPr="00647DB8">
        <w:rPr>
          <w:b w:val="0"/>
          <w:sz w:val="26"/>
          <w:szCs w:val="26"/>
        </w:rPr>
        <w:t>https://github.com/vidar1412/Final_Project.git</w:t>
      </w:r>
    </w:p>
    <w:p w14:paraId="6508F06F" w14:textId="4BAE7F26" w:rsidR="003A743F" w:rsidRPr="008104A2" w:rsidRDefault="003A743F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6" w:name="_Toc92317735"/>
      <w:r w:rsidRPr="008104A2">
        <w:rPr>
          <w:rFonts w:ascii="Times New Roman" w:hAnsi="Times New Roman" w:cs="Times New Roman"/>
          <w:color w:val="auto"/>
          <w:sz w:val="28"/>
        </w:rPr>
        <w:t>2.9 Impact of the project on individuals and organizations</w:t>
      </w:r>
      <w:bookmarkEnd w:id="16"/>
    </w:p>
    <w:p w14:paraId="55D41BB7" w14:textId="52552C8F" w:rsidR="003A743F" w:rsidRDefault="003A743F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3A743F">
        <w:rPr>
          <w:b w:val="0"/>
          <w:sz w:val="26"/>
          <w:szCs w:val="26"/>
        </w:rPr>
        <w:t xml:space="preserve">Help individuals in the company work more easily and efficiently with the created </w:t>
      </w:r>
      <w:proofErr w:type="spellStart"/>
      <w:r w:rsidRPr="003A743F">
        <w:rPr>
          <w:b w:val="0"/>
          <w:sz w:val="26"/>
          <w:szCs w:val="26"/>
        </w:rPr>
        <w:t>winform</w:t>
      </w:r>
      <w:proofErr w:type="spellEnd"/>
      <w:r w:rsidR="00C45C58">
        <w:rPr>
          <w:b w:val="0"/>
          <w:sz w:val="26"/>
          <w:szCs w:val="26"/>
        </w:rPr>
        <w:t xml:space="preserve">, </w:t>
      </w:r>
      <w:r w:rsidR="00C45C58" w:rsidRPr="00C45C58">
        <w:rPr>
          <w:b w:val="0"/>
          <w:sz w:val="26"/>
          <w:szCs w:val="26"/>
        </w:rPr>
        <w:t>it also helps reduce paperwork for them</w:t>
      </w:r>
    </w:p>
    <w:p w14:paraId="289B5BD8" w14:textId="7E8E1E63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 xml:space="preserve">Makes importing goods more convenient, because </w:t>
      </w:r>
      <w:r>
        <w:rPr>
          <w:b w:val="0"/>
          <w:sz w:val="26"/>
          <w:szCs w:val="26"/>
        </w:rPr>
        <w:t>the agency</w:t>
      </w:r>
      <w:r w:rsidRPr="00C45C58">
        <w:rPr>
          <w:b w:val="0"/>
          <w:sz w:val="26"/>
          <w:szCs w:val="26"/>
        </w:rPr>
        <w:t xml:space="preserve"> can directly see all the items displayed on the company's website</w:t>
      </w:r>
      <w:r>
        <w:rPr>
          <w:b w:val="0"/>
          <w:sz w:val="26"/>
          <w:szCs w:val="26"/>
        </w:rPr>
        <w:t>.</w:t>
      </w:r>
    </w:p>
    <w:p w14:paraId="2D30AAC9" w14:textId="2B459CB1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Increase the link between the company and the agent</w:t>
      </w:r>
      <w:r>
        <w:rPr>
          <w:b w:val="0"/>
          <w:sz w:val="26"/>
          <w:szCs w:val="26"/>
        </w:rPr>
        <w:t>, t</w:t>
      </w:r>
      <w:r w:rsidRPr="00C45C58">
        <w:rPr>
          <w:b w:val="0"/>
          <w:sz w:val="26"/>
          <w:szCs w:val="26"/>
        </w:rPr>
        <w:t>he working process is fast and partially automated</w:t>
      </w:r>
      <w:r>
        <w:rPr>
          <w:b w:val="0"/>
          <w:sz w:val="26"/>
          <w:szCs w:val="26"/>
        </w:rPr>
        <w:t>.</w:t>
      </w:r>
    </w:p>
    <w:p w14:paraId="28990732" w14:textId="1746867F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Reduce the cost of items because now there is a working system, so there is no need to hire many people</w:t>
      </w:r>
      <w:r>
        <w:rPr>
          <w:b w:val="0"/>
          <w:sz w:val="26"/>
          <w:szCs w:val="26"/>
        </w:rPr>
        <w:t>.</w:t>
      </w:r>
    </w:p>
    <w:p w14:paraId="046243BF" w14:textId="3CECDD5B" w:rsidR="00C45C58" w:rsidRPr="00647DB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Reduce the loss of goods, increase the reputation of the company</w:t>
      </w:r>
      <w:r w:rsidR="00647DB8">
        <w:rPr>
          <w:b w:val="0"/>
          <w:sz w:val="26"/>
          <w:szCs w:val="26"/>
        </w:rPr>
        <w:t>.</w:t>
      </w:r>
    </w:p>
    <w:p w14:paraId="35EA49F3" w14:textId="2895DC90" w:rsidR="00C45C58" w:rsidRPr="008104A2" w:rsidRDefault="00C45C58" w:rsidP="008104A2">
      <w:pPr>
        <w:pStyle w:val="Heading1"/>
        <w:rPr>
          <w:rFonts w:ascii="Times New Roman" w:hAnsi="Times New Roman" w:cs="Times New Roman"/>
          <w:color w:val="auto"/>
          <w:sz w:val="32"/>
        </w:rPr>
      </w:pPr>
      <w:bookmarkStart w:id="17" w:name="_Toc92317736"/>
      <w:r w:rsidRPr="008104A2">
        <w:rPr>
          <w:rFonts w:ascii="Times New Roman" w:hAnsi="Times New Roman" w:cs="Times New Roman"/>
          <w:color w:val="auto"/>
          <w:sz w:val="32"/>
        </w:rPr>
        <w:lastRenderedPageBreak/>
        <w:t>CHAPTER 3: REQUIREMENT SPECIFICATIONS</w:t>
      </w:r>
      <w:bookmarkEnd w:id="17"/>
    </w:p>
    <w:p w14:paraId="3B6219E7" w14:textId="616B9BCC" w:rsidR="00C45C58" w:rsidRPr="008104A2" w:rsidRDefault="00C45C58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8" w:name="_Toc92317737"/>
      <w:r w:rsidRPr="008104A2">
        <w:rPr>
          <w:rFonts w:ascii="Times New Roman" w:hAnsi="Times New Roman" w:cs="Times New Roman"/>
          <w:color w:val="auto"/>
          <w:sz w:val="28"/>
        </w:rPr>
        <w:t>3.1 Stakeholders for the system</w:t>
      </w:r>
      <w:bookmarkEnd w:id="18"/>
    </w:p>
    <w:p w14:paraId="0E8159DA" w14:textId="5398051A" w:rsidR="00647DB8" w:rsidRP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There are 6 stakeholders for this system:</w:t>
      </w:r>
    </w:p>
    <w:p w14:paraId="0A6982A5" w14:textId="406333F4" w:rsidR="00C45C58" w:rsidRPr="00647DB8" w:rsidRDefault="00C45C5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sz w:val="26"/>
          <w:szCs w:val="26"/>
        </w:rPr>
        <w:t xml:space="preserve">- </w:t>
      </w:r>
      <w:r w:rsidR="00647DB8">
        <w:rPr>
          <w:b w:val="0"/>
          <w:sz w:val="26"/>
          <w:szCs w:val="26"/>
        </w:rPr>
        <w:t>Development t</w:t>
      </w:r>
      <w:r w:rsidR="00647DB8" w:rsidRPr="00647DB8">
        <w:rPr>
          <w:b w:val="0"/>
          <w:sz w:val="26"/>
          <w:szCs w:val="26"/>
        </w:rPr>
        <w:t>eam</w:t>
      </w:r>
    </w:p>
    <w:p w14:paraId="56C729AD" w14:textId="3E0572F9" w:rsidR="00647DB8" w:rsidRDefault="00647DB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sz w:val="26"/>
          <w:szCs w:val="26"/>
        </w:rPr>
        <w:t>- Company shareholders</w:t>
      </w:r>
    </w:p>
    <w:p w14:paraId="72188D06" w14:textId="64C44B5C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Sales staff</w:t>
      </w:r>
    </w:p>
    <w:p w14:paraId="598BF956" w14:textId="04A1483D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Customer service department</w:t>
      </w:r>
    </w:p>
    <w:p w14:paraId="3A5D1178" w14:textId="5DCAC850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Marketing team</w:t>
      </w:r>
    </w:p>
    <w:p w14:paraId="477383FF" w14:textId="5F9D7620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Social media manager</w:t>
      </w:r>
    </w:p>
    <w:p w14:paraId="36C9845D" w14:textId="6BE080EB" w:rsidR="00647DB8" w:rsidRPr="008104A2" w:rsidRDefault="00647DB8" w:rsidP="008104A2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19" w:name="_Toc92317738"/>
      <w:r w:rsidRPr="008104A2">
        <w:rPr>
          <w:rFonts w:ascii="Times New Roman" w:hAnsi="Times New Roman" w:cs="Times New Roman"/>
          <w:color w:val="auto"/>
          <w:sz w:val="28"/>
        </w:rPr>
        <w:t>3.2 Use case model</w:t>
      </w:r>
      <w:bookmarkEnd w:id="19"/>
    </w:p>
    <w:p w14:paraId="1F42D2BF" w14:textId="3AB2233B" w:rsidR="00647DB8" w:rsidRPr="00022EE6" w:rsidRDefault="00647DB8" w:rsidP="00022EE6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92317739"/>
      <w:r w:rsidRPr="00022EE6">
        <w:rPr>
          <w:rFonts w:ascii="Times New Roman" w:hAnsi="Times New Roman" w:cs="Times New Roman"/>
          <w:color w:val="auto"/>
          <w:sz w:val="28"/>
          <w:szCs w:val="28"/>
        </w:rPr>
        <w:t>3.2.1 Graphical Use Case Model</w:t>
      </w:r>
      <w:bookmarkEnd w:id="20"/>
    </w:p>
    <w:p w14:paraId="77731C6D" w14:textId="2814239B" w:rsidR="00647DB8" w:rsidRDefault="00647DB8" w:rsidP="0077156C">
      <w:pPr>
        <w:pStyle w:val="Chng"/>
        <w:rPr>
          <w:sz w:val="28"/>
          <w:szCs w:val="28"/>
        </w:rPr>
      </w:pPr>
      <w:r w:rsidRPr="00647DB8">
        <w:rPr>
          <w:noProof/>
          <w:sz w:val="28"/>
          <w:szCs w:val="28"/>
        </w:rPr>
        <w:drawing>
          <wp:inline distT="0" distB="0" distL="0" distR="0" wp14:anchorId="06CE221D" wp14:editId="21FE0911">
            <wp:extent cx="5791835" cy="3856216"/>
            <wp:effectExtent l="0" t="0" r="0" b="0"/>
            <wp:docPr id="3" name="Picture 3" descr="E:\CNPM\Final_Project\UseCaseDiagram\UseCase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NPM\Final_Project\UseCaseDiagram\UseCase_V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85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65B" w14:textId="1BB9B47D" w:rsidR="00562C1D" w:rsidRPr="00562C1D" w:rsidRDefault="0075315F" w:rsidP="0075315F">
      <w:pPr>
        <w:pStyle w:val="Caption"/>
        <w:rPr>
          <w:b/>
        </w:rPr>
      </w:pPr>
      <w:bookmarkStart w:id="21" w:name="_Toc92317420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2</w:t>
      </w:r>
      <w:r w:rsidR="00E80E7E">
        <w:rPr>
          <w:noProof/>
        </w:rPr>
        <w:fldChar w:fldCharType="end"/>
      </w:r>
      <w:r w:rsidR="00562C1D">
        <w:t>: Use Case Diagram</w:t>
      </w:r>
      <w:bookmarkEnd w:id="21"/>
    </w:p>
    <w:p w14:paraId="57A4E92A" w14:textId="1812AEC8" w:rsidR="00647DB8" w:rsidRDefault="00647DB8" w:rsidP="00022EE6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92317740"/>
      <w:r w:rsidRPr="00022EE6">
        <w:rPr>
          <w:rFonts w:ascii="Times New Roman" w:hAnsi="Times New Roman" w:cs="Times New Roman"/>
          <w:color w:val="auto"/>
          <w:sz w:val="28"/>
          <w:szCs w:val="28"/>
        </w:rPr>
        <w:t>3.2.2 Textual Description for each use case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0"/>
        <w:gridCol w:w="3343"/>
        <w:gridCol w:w="3334"/>
      </w:tblGrid>
      <w:tr w:rsidR="003B30AE" w14:paraId="42971EF9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F312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3641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MGS-1</w:t>
            </w:r>
          </w:p>
        </w:tc>
      </w:tr>
      <w:tr w:rsidR="003B30AE" w14:paraId="6611EA09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C1B9C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C11C1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place an order</w:t>
            </w:r>
          </w:p>
        </w:tc>
      </w:tr>
      <w:tr w:rsidR="003B30AE" w14:paraId="00F8523E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C3BB3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B397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Allow agency to purchase items</w:t>
            </w:r>
          </w:p>
        </w:tc>
      </w:tr>
      <w:tr w:rsidR="003B30AE" w14:paraId="195F250D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7B711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D6E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</w:t>
            </w:r>
          </w:p>
        </w:tc>
      </w:tr>
      <w:tr w:rsidR="003B30AE" w14:paraId="3E74FB53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D21FC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DBE93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3B30AE" w14:paraId="571C2627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A648A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FBD40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 want to purchase items from the website</w:t>
            </w:r>
          </w:p>
        </w:tc>
      </w:tr>
      <w:tr w:rsidR="003B30AE" w:rsidRPr="00764EC8" w14:paraId="2E520EA0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08134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99C54" w14:textId="77777777" w:rsidR="003B30AE" w:rsidRPr="00530097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 has logged into the website</w:t>
            </w:r>
          </w:p>
          <w:p w14:paraId="260F26D9" w14:textId="77777777" w:rsidR="003B30AE" w:rsidRPr="00764EC8" w:rsidRDefault="003B30AE" w:rsidP="00ED485E">
            <w:pPr>
              <w:rPr>
                <w:sz w:val="26"/>
                <w:szCs w:val="26"/>
              </w:rPr>
            </w:pPr>
          </w:p>
        </w:tc>
      </w:tr>
      <w:tr w:rsidR="003B30AE" w14:paraId="2AF2A027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E80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BDC4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Items has been choose added to cart</w:t>
            </w:r>
          </w:p>
          <w:p w14:paraId="27E8D9A7" w14:textId="77777777" w:rsidR="003B30AE" w:rsidRPr="004567AB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Total price must display to agency</w:t>
            </w:r>
          </w:p>
        </w:tc>
      </w:tr>
      <w:tr w:rsidR="003B30AE" w14:paraId="17B207BF" w14:textId="77777777" w:rsidTr="00ED485E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D2C2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0271A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0D5A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3B30AE" w:rsidRPr="00BA18DF" w14:paraId="07C99ED3" w14:textId="77777777" w:rsidTr="00ED485E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FD9E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DFCF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agency search for items</w:t>
            </w:r>
          </w:p>
          <w:p w14:paraId="4BB4FC30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93B9E2B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F2FC490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2.choose item and quantity to added to cart</w:t>
            </w:r>
          </w:p>
          <w:p w14:paraId="6694CCB5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57E3A74" w14:textId="77777777" w:rsidR="003B30AE" w:rsidRPr="006C1799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3.proceed to payment when done purchasing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57A44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1. display list of items </w:t>
            </w:r>
            <w:r w:rsidRPr="004567AB">
              <w:rPr>
                <w:sz w:val="26"/>
                <w:szCs w:val="26"/>
              </w:rPr>
              <w:t>available</w:t>
            </w:r>
          </w:p>
          <w:p w14:paraId="2F803B93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657A4B12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2.display number show how many items in cart</w:t>
            </w:r>
          </w:p>
          <w:p w14:paraId="1F9ED51F" w14:textId="77777777" w:rsidR="003B30AE" w:rsidRPr="00BA18DF" w:rsidRDefault="003B30AE" w:rsidP="00ED485E">
            <w:pPr>
              <w:rPr>
                <w:sz w:val="26"/>
                <w:szCs w:val="26"/>
              </w:rPr>
            </w:pPr>
          </w:p>
          <w:p w14:paraId="2B62C919" w14:textId="77777777" w:rsidR="003B30AE" w:rsidRPr="00BA18DF" w:rsidRDefault="003B30AE" w:rsidP="00ED485E">
            <w:pPr>
              <w:rPr>
                <w:sz w:val="26"/>
                <w:szCs w:val="26"/>
              </w:rPr>
            </w:pPr>
          </w:p>
        </w:tc>
      </w:tr>
      <w:tr w:rsidR="003B30AE" w14:paraId="3D8248CC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B6DA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9BDDB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Fast respond to agency action</w:t>
            </w:r>
          </w:p>
          <w:p w14:paraId="619573A4" w14:textId="77777777" w:rsidR="003B30AE" w:rsidRPr="00976EC7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form must be loaded smoothly</w:t>
            </w:r>
          </w:p>
        </w:tc>
      </w:tr>
    </w:tbl>
    <w:p w14:paraId="04545AE2" w14:textId="4CB91BBB" w:rsidR="003B30AE" w:rsidRDefault="003B30AE" w:rsidP="003B30AE"/>
    <w:p w14:paraId="7469B896" w14:textId="77777777" w:rsidR="003B30AE" w:rsidRDefault="003B30AE" w:rsidP="003B30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6"/>
        <w:gridCol w:w="3339"/>
        <w:gridCol w:w="3342"/>
      </w:tblGrid>
      <w:tr w:rsidR="003B30AE" w14:paraId="45104A2C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CC84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4E0C8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P-1</w:t>
            </w:r>
          </w:p>
        </w:tc>
      </w:tr>
      <w:tr w:rsidR="003B30AE" w14:paraId="6A17DA0B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A5B0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28AE9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Make payment</w:t>
            </w:r>
          </w:p>
        </w:tc>
      </w:tr>
      <w:tr w:rsidR="003B30AE" w14:paraId="396D9A5D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CA30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D6663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Allow agency to pay for items</w:t>
            </w:r>
          </w:p>
        </w:tc>
      </w:tr>
      <w:tr w:rsidR="003B30AE" w14:paraId="3264B0B7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7B6AE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80355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Agency, Accountant</w:t>
            </w:r>
          </w:p>
        </w:tc>
      </w:tr>
      <w:tr w:rsidR="003B30AE" w14:paraId="4C70E84E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C3857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A55F9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3B30AE" w14:paraId="00A38566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CD0AE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E5C9C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 done choosing items and want to make payment</w:t>
            </w:r>
          </w:p>
        </w:tc>
      </w:tr>
      <w:tr w:rsidR="003B30AE" w:rsidRPr="00764EC8" w14:paraId="67D357B3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13A6D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B2D10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 has clicked the choose payment method in cart</w:t>
            </w:r>
          </w:p>
          <w:p w14:paraId="63AC6609" w14:textId="77777777" w:rsidR="003B30AE" w:rsidRPr="00C2646C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system has received the order information</w:t>
            </w:r>
          </w:p>
        </w:tc>
      </w:tr>
      <w:tr w:rsidR="003B30AE" w:rsidRPr="004567AB" w14:paraId="3BC30B3A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49E4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77DD4" w14:textId="77777777" w:rsidR="003B30AE" w:rsidRPr="00C2646C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system must notify Accountant to update payment</w:t>
            </w:r>
          </w:p>
        </w:tc>
      </w:tr>
      <w:tr w:rsidR="003B30AE" w14:paraId="7DDCB118" w14:textId="77777777" w:rsidTr="00ED485E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28869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03E7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A9401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3B30AE" w:rsidRPr="00BA18DF" w14:paraId="710412BD" w14:textId="77777777" w:rsidTr="00ED485E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2D18B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83A9" w14:textId="77777777" w:rsidR="003B30AE" w:rsidRPr="006C1799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Agency pressed the choose payment method button</w:t>
            </w:r>
          </w:p>
          <w:p w14:paraId="22A0ACC8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09114BF4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2.Agency choose payment method</w:t>
            </w:r>
          </w:p>
          <w:p w14:paraId="779B7434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1C5E14F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agency pressed confirm payment</w:t>
            </w:r>
          </w:p>
          <w:p w14:paraId="3F615543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1410C2B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4.Accountant create and send export receipt</w:t>
            </w:r>
          </w:p>
          <w:p w14:paraId="620A6BA6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44D0AD99" w14:textId="77777777" w:rsidR="003B30AE" w:rsidRPr="006C1799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5.Accountant update payment, goods status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0AECF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1. the system alert accountant that an order is in </w:t>
            </w:r>
            <w:r w:rsidRPr="003654AB">
              <w:rPr>
                <w:sz w:val="26"/>
                <w:szCs w:val="26"/>
              </w:rPr>
              <w:t>transaction</w:t>
            </w:r>
          </w:p>
          <w:p w14:paraId="735F0813" w14:textId="77777777" w:rsidR="003B30AE" w:rsidRPr="00BA18DF" w:rsidRDefault="003B30AE" w:rsidP="00ED485E">
            <w:pPr>
              <w:rPr>
                <w:sz w:val="26"/>
                <w:szCs w:val="26"/>
              </w:rPr>
            </w:pPr>
          </w:p>
          <w:p w14:paraId="1FC5A8AE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2. display </w:t>
            </w:r>
            <w:r w:rsidRPr="003654AB">
              <w:rPr>
                <w:sz w:val="26"/>
                <w:szCs w:val="26"/>
              </w:rPr>
              <w:t>available</w:t>
            </w:r>
            <w:r>
              <w:rPr>
                <w:sz w:val="26"/>
                <w:szCs w:val="26"/>
              </w:rPr>
              <w:t xml:space="preserve"> payment method</w:t>
            </w:r>
          </w:p>
          <w:p w14:paraId="7CE4E4B6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427219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system notify accountant to create export receipt</w:t>
            </w:r>
          </w:p>
          <w:p w14:paraId="1C4060EB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6CD2E0B9" w14:textId="77777777" w:rsidR="003B30AE" w:rsidRPr="00BA18DF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4.system automatically send an email of the receipt to agency</w:t>
            </w:r>
          </w:p>
        </w:tc>
      </w:tr>
      <w:tr w:rsidR="003B30AE" w:rsidRPr="00976EC7" w14:paraId="542F537A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FCE7A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F4DD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Fast respond to agency action</w:t>
            </w:r>
          </w:p>
          <w:p w14:paraId="53AE9441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form must be loaded smoothly</w:t>
            </w:r>
          </w:p>
          <w:p w14:paraId="6B7A76E0" w14:textId="77777777" w:rsidR="003B30AE" w:rsidRPr="00976EC7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Staff should respond fast to order</w:t>
            </w:r>
          </w:p>
        </w:tc>
      </w:tr>
    </w:tbl>
    <w:p w14:paraId="768BFE33" w14:textId="77777777" w:rsidR="003B30AE" w:rsidRPr="003B30AE" w:rsidRDefault="003B30AE" w:rsidP="003B30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3344"/>
        <w:gridCol w:w="3336"/>
      </w:tblGrid>
      <w:tr w:rsidR="003B30AE" w14:paraId="2B703364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88202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06F08" w14:textId="77777777" w:rsidR="003B30AE" w:rsidRDefault="003B30AE" w:rsidP="00ED485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orderNum</w:t>
            </w:r>
            <w:proofErr w:type="spellEnd"/>
          </w:p>
        </w:tc>
      </w:tr>
      <w:tr w:rsidR="003B30AE" w14:paraId="3B925297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040A0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BF493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export receipt</w:t>
            </w:r>
          </w:p>
        </w:tc>
      </w:tr>
      <w:tr w:rsidR="003B30AE" w14:paraId="7CB87CD0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449E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05277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export receipt when agency finished payment</w:t>
            </w:r>
          </w:p>
        </w:tc>
      </w:tr>
      <w:tr w:rsidR="003B30AE" w14:paraId="2B1B5317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932BF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948B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</w:t>
            </w:r>
          </w:p>
        </w:tc>
      </w:tr>
      <w:tr w:rsidR="003B30AE" w14:paraId="049D02BB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F74D8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253FE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3B30AE" w14:paraId="2048123D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700A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CFAA4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accountant </w:t>
            </w:r>
            <w:proofErr w:type="gramStart"/>
            <w:r>
              <w:rPr>
                <w:sz w:val="26"/>
                <w:szCs w:val="26"/>
              </w:rPr>
              <w:t>receive</w:t>
            </w:r>
            <w:proofErr w:type="gramEnd"/>
            <w:r>
              <w:rPr>
                <w:sz w:val="26"/>
                <w:szCs w:val="26"/>
              </w:rPr>
              <w:t xml:space="preserve"> a message form the system that Agents place an order and finished payment </w:t>
            </w:r>
          </w:p>
        </w:tc>
      </w:tr>
      <w:tr w:rsidR="003B30AE" w14:paraId="0BABA67C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06B88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9EAD1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agent has submitted the form successfully</w:t>
            </w:r>
          </w:p>
          <w:p w14:paraId="6D92266B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agent has email </w:t>
            </w:r>
            <w:r w:rsidRPr="00A01632">
              <w:rPr>
                <w:sz w:val="26"/>
                <w:szCs w:val="26"/>
              </w:rPr>
              <w:t>validated</w:t>
            </w:r>
          </w:p>
          <w:p w14:paraId="1AD8D68D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system has received their information </w:t>
            </w:r>
          </w:p>
        </w:tc>
      </w:tr>
      <w:tr w:rsidR="003B30AE" w14:paraId="7D2B313F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E8C8E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158D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export must contain agent submitted information and the delivery slips</w:t>
            </w:r>
          </w:p>
          <w:p w14:paraId="4F5EA6A0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receipt must be sent to agency via email</w:t>
            </w:r>
          </w:p>
        </w:tc>
      </w:tr>
      <w:tr w:rsidR="003B30AE" w14:paraId="3250BD5A" w14:textId="77777777" w:rsidTr="00ED485E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D3804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AF4A6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869B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3B30AE" w:rsidRPr="006C1799" w14:paraId="73611E40" w14:textId="77777777" w:rsidTr="00ED485E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D05C0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91B4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Accountant see the export goods information</w:t>
            </w:r>
          </w:p>
          <w:p w14:paraId="63ACA95D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1EA421A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Accountant filling order form to export receipt</w:t>
            </w:r>
          </w:p>
          <w:p w14:paraId="42F6E02C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1402D439" w14:textId="77777777" w:rsidR="003B30AE" w:rsidRPr="00832B23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3.Accountant click into the create delivery notes</w:t>
            </w:r>
          </w:p>
          <w:p w14:paraId="4B94592F" w14:textId="77777777" w:rsidR="003B30AE" w:rsidRPr="006C1799" w:rsidRDefault="003B30AE" w:rsidP="00ED485E">
            <w:pPr>
              <w:pStyle w:val="ListParagraph"/>
              <w:rPr>
                <w:sz w:val="26"/>
                <w:szCs w:val="26"/>
              </w:rPr>
            </w:pP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E4F0C" w14:textId="77777777" w:rsidR="003B30AE" w:rsidRPr="00BA18DF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 w:rsidRPr="00BA18DF">
              <w:rPr>
                <w:sz w:val="26"/>
                <w:szCs w:val="26"/>
              </w:rPr>
              <w:t>The system will display the agent information</w:t>
            </w:r>
          </w:p>
          <w:p w14:paraId="2C9B3336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59086CC4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2.The system display a form to fill order</w:t>
            </w:r>
          </w:p>
          <w:p w14:paraId="3341865A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3CBFACA" w14:textId="77777777" w:rsidR="003B30AE" w:rsidRPr="00BA18DF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3.The system notify agent to check their email and they will receive email of the receipt in 5 minutes at the latest.</w:t>
            </w:r>
          </w:p>
        </w:tc>
      </w:tr>
      <w:tr w:rsidR="003B30AE" w14:paraId="36A7CF83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7BA7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E9FFD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receipt must be sent after the accountant click the create delivery notes</w:t>
            </w:r>
          </w:p>
          <w:p w14:paraId="0FACA386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Always keep a digital copy of the receipt</w:t>
            </w:r>
          </w:p>
          <w:p w14:paraId="6D0A13D5" w14:textId="77777777" w:rsidR="003B30AE" w:rsidRPr="003831B9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must write a report after creating the receipt</w:t>
            </w:r>
          </w:p>
        </w:tc>
      </w:tr>
    </w:tbl>
    <w:p w14:paraId="12B3A10E" w14:textId="11889593" w:rsidR="00647DB8" w:rsidRDefault="00647DB8" w:rsidP="0077156C">
      <w:pPr>
        <w:pStyle w:val="Chng"/>
        <w:rPr>
          <w:b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8"/>
        <w:gridCol w:w="3339"/>
        <w:gridCol w:w="3340"/>
      </w:tblGrid>
      <w:tr w:rsidR="003B30AE" w14:paraId="62BFE8AF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0AD48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45EA5" w14:textId="77777777" w:rsidR="003B30AE" w:rsidRDefault="003B30AE" w:rsidP="00ED485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receipt_ID</w:t>
            </w:r>
            <w:proofErr w:type="spellEnd"/>
          </w:p>
        </w:tc>
      </w:tr>
      <w:tr w:rsidR="003B30AE" w14:paraId="0BCAA555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E6E71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FE255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import receipt</w:t>
            </w:r>
          </w:p>
        </w:tc>
      </w:tr>
      <w:tr w:rsidR="003B30AE" w14:paraId="3D8AD073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682C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A45F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receipt when company import goods</w:t>
            </w:r>
          </w:p>
        </w:tc>
      </w:tr>
      <w:tr w:rsidR="003B30AE" w14:paraId="60C602F0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9CB4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75F75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Accountant, Company</w:t>
            </w:r>
          </w:p>
        </w:tc>
      </w:tr>
      <w:tr w:rsidR="003B30AE" w14:paraId="137F366A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B9F8F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4F9C7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3B30AE" w14:paraId="193A6ADA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7424C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72385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Company </w:t>
            </w:r>
            <w:proofErr w:type="gramStart"/>
            <w:r>
              <w:rPr>
                <w:sz w:val="26"/>
                <w:szCs w:val="26"/>
              </w:rPr>
              <w:t>import</w:t>
            </w:r>
            <w:proofErr w:type="gramEnd"/>
            <w:r>
              <w:rPr>
                <w:sz w:val="26"/>
                <w:szCs w:val="26"/>
              </w:rPr>
              <w:t xml:space="preserve"> goods and send notice through website/system</w:t>
            </w:r>
          </w:p>
        </w:tc>
      </w:tr>
      <w:tr w:rsidR="003B30AE" w14:paraId="7700F918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1F63F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D2E9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Goods must be </w:t>
            </w:r>
            <w:r w:rsidRPr="00C714B1">
              <w:rPr>
                <w:sz w:val="26"/>
                <w:szCs w:val="26"/>
              </w:rPr>
              <w:t>delivered</w:t>
            </w:r>
          </w:p>
          <w:p w14:paraId="37D81095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Storage must have spare space</w:t>
            </w:r>
          </w:p>
        </w:tc>
      </w:tr>
      <w:tr w:rsidR="003B30AE" w14:paraId="68C508F1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10D2B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329C6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have to update the goods status</w:t>
            </w:r>
          </w:p>
          <w:p w14:paraId="0CA67437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have to write a report about the import</w:t>
            </w:r>
          </w:p>
        </w:tc>
      </w:tr>
      <w:tr w:rsidR="003B30AE" w14:paraId="031067AD" w14:textId="77777777" w:rsidTr="00ED485E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4F0C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5B2FE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0BD06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3B30AE" w14:paraId="1C6FA307" w14:textId="77777777" w:rsidTr="00ED485E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5F8D1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740C6" w14:textId="77777777" w:rsidR="003B30AE" w:rsidRPr="0027384A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 w:rsidRPr="0027384A">
              <w:rPr>
                <w:sz w:val="26"/>
                <w:szCs w:val="26"/>
              </w:rPr>
              <w:t xml:space="preserve">Company imports goods </w:t>
            </w:r>
            <w:r>
              <w:rPr>
                <w:sz w:val="26"/>
                <w:szCs w:val="26"/>
              </w:rPr>
              <w:t>and send notice through system</w:t>
            </w:r>
          </w:p>
          <w:p w14:paraId="474CA40D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623E626F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2.company fill out import goods information</w:t>
            </w:r>
          </w:p>
          <w:p w14:paraId="0E5322C1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6690534" w14:textId="77777777" w:rsidR="003B30AE" w:rsidRPr="0027384A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</w:t>
            </w:r>
            <w:r w:rsidRPr="0027384A">
              <w:rPr>
                <w:sz w:val="26"/>
                <w:szCs w:val="26"/>
              </w:rPr>
              <w:t xml:space="preserve">The accountant </w:t>
            </w:r>
            <w:r>
              <w:rPr>
                <w:sz w:val="26"/>
                <w:szCs w:val="26"/>
              </w:rPr>
              <w:t>see the import</w:t>
            </w:r>
            <w:r w:rsidRPr="0027384A">
              <w:rPr>
                <w:sz w:val="26"/>
                <w:szCs w:val="26"/>
              </w:rPr>
              <w:t xml:space="preserve"> goods</w:t>
            </w:r>
          </w:p>
          <w:p w14:paraId="25F9737C" w14:textId="77777777" w:rsidR="003B30AE" w:rsidRPr="0027384A" w:rsidRDefault="003B30AE" w:rsidP="00ED485E">
            <w:pPr>
              <w:rPr>
                <w:sz w:val="26"/>
                <w:szCs w:val="26"/>
              </w:rPr>
            </w:pPr>
          </w:p>
          <w:p w14:paraId="6DD01C7C" w14:textId="77777777" w:rsidR="003B30AE" w:rsidRPr="0027384A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</w:t>
            </w:r>
            <w:r w:rsidRPr="0027384A">
              <w:rPr>
                <w:sz w:val="26"/>
                <w:szCs w:val="26"/>
              </w:rPr>
              <w:t xml:space="preserve">The accountant clicks the create receipt button 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A2FA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Display a form for company to fill out import goods information</w:t>
            </w:r>
          </w:p>
          <w:p w14:paraId="62363A3E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55654C2A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A27D9D3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55DC4313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 The system will display the import goods information</w:t>
            </w:r>
          </w:p>
          <w:p w14:paraId="7E061E6B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4BC9EC00" w14:textId="77777777" w:rsidR="003B30AE" w:rsidRPr="006C1799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4. print out the receipt </w:t>
            </w:r>
          </w:p>
        </w:tc>
      </w:tr>
      <w:tr w:rsidR="003B30AE" w14:paraId="5B9608E0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E140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2BA70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form must be loaded smoothly</w:t>
            </w:r>
          </w:p>
          <w:p w14:paraId="6A17447D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Always keep a digital copy of the receipt</w:t>
            </w:r>
          </w:p>
          <w:p w14:paraId="19AB4C2D" w14:textId="77777777" w:rsidR="003B30AE" w:rsidRPr="00790D61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must write a report after creating the receipt</w:t>
            </w:r>
          </w:p>
        </w:tc>
      </w:tr>
    </w:tbl>
    <w:p w14:paraId="3FDED6B5" w14:textId="77777777" w:rsidR="003B30AE" w:rsidRDefault="003B30AE" w:rsidP="0077156C">
      <w:pPr>
        <w:pStyle w:val="Chng"/>
        <w:rPr>
          <w:b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8"/>
        <w:gridCol w:w="3349"/>
        <w:gridCol w:w="3330"/>
      </w:tblGrid>
      <w:tr w:rsidR="003B30AE" w14:paraId="15123C2B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0FF59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CC80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MGS-1</w:t>
            </w:r>
          </w:p>
        </w:tc>
      </w:tr>
      <w:tr w:rsidR="003B30AE" w14:paraId="0C6C89DC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0626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7D96B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Manage goods status</w:t>
            </w:r>
          </w:p>
        </w:tc>
      </w:tr>
      <w:tr w:rsidR="003B30AE" w14:paraId="14654611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161F0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703AF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writing report and update database in the system</w:t>
            </w:r>
          </w:p>
        </w:tc>
      </w:tr>
      <w:tr w:rsidR="003B30AE" w14:paraId="73A77A7D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DA676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BDC2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Accountant, Agency</w:t>
            </w:r>
          </w:p>
        </w:tc>
      </w:tr>
      <w:tr w:rsidR="003B30AE" w14:paraId="462545AB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0465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C819E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3B30AE" w14:paraId="23DF0611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E7E99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B8661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Agency place an order and finish payment</w:t>
            </w:r>
          </w:p>
        </w:tc>
      </w:tr>
      <w:tr w:rsidR="003B30AE" w14:paraId="004BE939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870F3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1EBA5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 has logged into the system</w:t>
            </w:r>
          </w:p>
          <w:p w14:paraId="6D8A232F" w14:textId="77777777" w:rsidR="003B30AE" w:rsidRDefault="003B30AE" w:rsidP="003B30AE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system has successfully in form the accountant about the confirmation of a new order</w:t>
            </w:r>
          </w:p>
          <w:p w14:paraId="6774A0DB" w14:textId="77777777" w:rsidR="003B30AE" w:rsidRPr="00764EC8" w:rsidRDefault="003B30AE" w:rsidP="00ED485E">
            <w:pPr>
              <w:rPr>
                <w:sz w:val="26"/>
                <w:szCs w:val="26"/>
              </w:rPr>
            </w:pPr>
          </w:p>
        </w:tc>
      </w:tr>
      <w:tr w:rsidR="003B30AE" w14:paraId="5D0502DF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EE640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42E72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After update the goods status the system should update this information in the website</w:t>
            </w:r>
          </w:p>
          <w:p w14:paraId="1C46A3C2" w14:textId="77777777" w:rsidR="003B30AE" w:rsidRDefault="003B30AE" w:rsidP="003B30AE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After update the payment price the system should clear the total money in agency cart and add payment new payment history for the agency account</w:t>
            </w:r>
          </w:p>
        </w:tc>
      </w:tr>
      <w:tr w:rsidR="003B30AE" w14:paraId="174F740E" w14:textId="77777777" w:rsidTr="00ED485E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C0419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F9D1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8C61" w14:textId="77777777" w:rsidR="003B30AE" w:rsidRDefault="003B30AE" w:rsidP="00ED485E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3B30AE" w:rsidRPr="00BA18DF" w14:paraId="7BA7EC7F" w14:textId="77777777" w:rsidTr="00ED485E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3F8A7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70805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Agency place an order</w:t>
            </w:r>
          </w:p>
          <w:p w14:paraId="19CB6A21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BB34450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2.Accountant filling order</w:t>
            </w:r>
          </w:p>
          <w:p w14:paraId="1750801D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064FA437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385B96FD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CBC4CEA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4.create export receipt</w:t>
            </w:r>
          </w:p>
          <w:p w14:paraId="4EDF8127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6F6A8E54" w14:textId="77777777" w:rsidR="003B30AE" w:rsidRPr="006C1799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5.Accountant send order to shipping department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328F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58179681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1BF5A4B0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39BBB4E7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7117C7E6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3.confirm Agency payment</w:t>
            </w:r>
          </w:p>
          <w:p w14:paraId="385CB56C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57A8B53E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4.email export receipt to agency</w:t>
            </w:r>
          </w:p>
          <w:p w14:paraId="7E3DF086" w14:textId="77777777" w:rsidR="003B30AE" w:rsidRDefault="003B30AE" w:rsidP="00ED485E">
            <w:pPr>
              <w:rPr>
                <w:sz w:val="26"/>
                <w:szCs w:val="26"/>
              </w:rPr>
            </w:pPr>
          </w:p>
          <w:p w14:paraId="29413F30" w14:textId="77777777" w:rsidR="003B30AE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5.1 update payment status</w:t>
            </w:r>
          </w:p>
          <w:p w14:paraId="4721EDAD" w14:textId="77777777" w:rsidR="003B30AE" w:rsidRPr="00BA18DF" w:rsidRDefault="003B30AE" w:rsidP="00ED485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5.2 update goods status</w:t>
            </w:r>
          </w:p>
        </w:tc>
      </w:tr>
      <w:tr w:rsidR="003B30AE" w14:paraId="278CB60A" w14:textId="77777777" w:rsidTr="00ED485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8BE7E" w14:textId="77777777" w:rsidR="003B30AE" w:rsidRDefault="003B30AE" w:rsidP="00ED485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D970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Fast respond to Accountant action</w:t>
            </w:r>
          </w:p>
          <w:p w14:paraId="39428CA8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 errors when accountant filling order</w:t>
            </w:r>
          </w:p>
          <w:p w14:paraId="491AE33F" w14:textId="77777777" w:rsidR="003B30AE" w:rsidRDefault="003B30AE" w:rsidP="003B30AE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Accountant has to write a report after finishing update status </w:t>
            </w:r>
          </w:p>
        </w:tc>
      </w:tr>
    </w:tbl>
    <w:p w14:paraId="4F543508" w14:textId="6AE67F46" w:rsidR="00647DB8" w:rsidRDefault="00647DB8" w:rsidP="0077156C">
      <w:pPr>
        <w:pStyle w:val="Chng"/>
        <w:rPr>
          <w:b w:val="0"/>
          <w:sz w:val="28"/>
          <w:szCs w:val="28"/>
        </w:rPr>
      </w:pPr>
    </w:p>
    <w:p w14:paraId="27AD7FBE" w14:textId="2C996FA8" w:rsidR="00647DB8" w:rsidRPr="00022EE6" w:rsidRDefault="00647DB8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23" w:name="_Toc92317741"/>
      <w:r w:rsidRPr="00022EE6">
        <w:rPr>
          <w:rFonts w:ascii="Times New Roman" w:hAnsi="Times New Roman" w:cs="Times New Roman"/>
          <w:color w:val="auto"/>
          <w:sz w:val="28"/>
        </w:rPr>
        <w:t>3.3 Functional Requirements</w:t>
      </w:r>
      <w:bookmarkEnd w:id="23"/>
      <w:r w:rsidR="003B30AE">
        <w:rPr>
          <w:rFonts w:ascii="Times New Roman" w:hAnsi="Times New Roman" w:cs="Times New Roman"/>
          <w:color w:val="auto"/>
          <w:sz w:val="28"/>
        </w:rPr>
        <w:t xml:space="preserve"> and </w:t>
      </w:r>
      <w:r w:rsidR="003B30AE" w:rsidRPr="00022EE6">
        <w:rPr>
          <w:rFonts w:ascii="Times New Roman" w:hAnsi="Times New Roman" w:cs="Times New Roman"/>
          <w:color w:val="auto"/>
          <w:sz w:val="28"/>
        </w:rPr>
        <w:t>Non-functional requirements</w:t>
      </w:r>
    </w:p>
    <w:tbl>
      <w:tblPr>
        <w:tblW w:w="0" w:type="auto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750"/>
        <w:gridCol w:w="1902"/>
        <w:gridCol w:w="2115"/>
      </w:tblGrid>
      <w:tr w:rsidR="003B30AE" w:rsidRPr="002B4AEE" w14:paraId="35C8FD59" w14:textId="77777777" w:rsidTr="00ED485E">
        <w:trPr>
          <w:trHeight w:val="60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C6B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54DE17" w14:textId="77777777" w:rsidR="003B30AE" w:rsidRPr="002B4AEE" w:rsidRDefault="003B30AE" w:rsidP="00ED485E">
            <w:r w:rsidRPr="002B4AEE">
              <w:rPr>
                <w:b/>
                <w:bCs/>
              </w:rPr>
              <w:t>REQUIREMENTS ENGINEERING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C6B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8F9AF" w14:textId="77777777" w:rsidR="003B30AE" w:rsidRPr="002B4AEE" w:rsidRDefault="003B30AE" w:rsidP="00ED485E">
            <w:r w:rsidRPr="002B4AEE">
              <w:rPr>
                <w:b/>
                <w:bCs/>
              </w:rPr>
              <w:t>FUNCTIONAL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C6B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FACE7" w14:textId="77777777" w:rsidR="003B30AE" w:rsidRPr="002B4AEE" w:rsidRDefault="003B30AE" w:rsidP="00ED485E">
            <w:r w:rsidRPr="002B4AEE">
              <w:rPr>
                <w:b/>
                <w:bCs/>
              </w:rPr>
              <w:t>NON-FUNCTIONAL</w:t>
            </w:r>
          </w:p>
        </w:tc>
      </w:tr>
      <w:tr w:rsidR="003B30AE" w:rsidRPr="002B4AEE" w14:paraId="40741D42" w14:textId="77777777" w:rsidTr="00ED485E">
        <w:trPr>
          <w:trHeight w:val="584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C1AAB" w14:textId="77777777" w:rsidR="003B30AE" w:rsidRPr="002B4AEE" w:rsidRDefault="003B30AE" w:rsidP="00ED485E">
            <w:r w:rsidRPr="002B4AEE">
              <w:t>The system UI must be easy to use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787FC12" w14:textId="77777777" w:rsidR="003B30AE" w:rsidRPr="002B4AEE" w:rsidRDefault="003B30AE" w:rsidP="00ED485E"/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DE1261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</w:tr>
      <w:tr w:rsidR="003B30AE" w:rsidRPr="002B4AEE" w14:paraId="1C717AB3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336EE" w14:textId="77777777" w:rsidR="003B30AE" w:rsidRPr="002B4AEE" w:rsidRDefault="003B30AE" w:rsidP="00ED485E">
            <w:r w:rsidRPr="002B4AEE">
              <w:t>The system admin must have the highest privilege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AF2D04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5EC327" w14:textId="77777777" w:rsidR="003B30AE" w:rsidRPr="002B4AEE" w:rsidRDefault="003B30AE" w:rsidP="00ED485E"/>
        </w:tc>
      </w:tr>
      <w:tr w:rsidR="003B30AE" w:rsidRPr="002B4AEE" w14:paraId="666447ED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7CDC19" w14:textId="77777777" w:rsidR="003B30AE" w:rsidRPr="002B4AEE" w:rsidRDefault="003B30AE" w:rsidP="00ED485E">
            <w:r w:rsidRPr="002B4AEE">
              <w:t>System’s data must be able to backup &amp; restore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9149853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24A1EA" w14:textId="77777777" w:rsidR="003B30AE" w:rsidRPr="002B4AEE" w:rsidRDefault="003B30AE" w:rsidP="00ED485E"/>
        </w:tc>
      </w:tr>
      <w:tr w:rsidR="003B30AE" w:rsidRPr="002B4AEE" w14:paraId="560F02AA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283899" w14:textId="77777777" w:rsidR="003B30AE" w:rsidRPr="002B4AEE" w:rsidRDefault="003B30AE" w:rsidP="00ED485E">
            <w:r>
              <w:t>Accountant must be able to view incoming/outgoing stock report and revenue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015D5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225477" w14:textId="77777777" w:rsidR="003B30AE" w:rsidRPr="002B4AEE" w:rsidRDefault="003B30AE" w:rsidP="00ED485E"/>
        </w:tc>
      </w:tr>
      <w:tr w:rsidR="003B30AE" w:rsidRPr="002B4AEE" w14:paraId="61A9C605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E61EC2" w14:textId="77777777" w:rsidR="003B30AE" w:rsidRPr="002B4AEE" w:rsidRDefault="003B30AE" w:rsidP="00ED485E">
            <w:r>
              <w:t>Accountant shall be able to create Goods Received and create goods delivery note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36BAA3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2E7F8" w14:textId="77777777" w:rsidR="003B30AE" w:rsidRPr="002B4AEE" w:rsidRDefault="003B30AE" w:rsidP="00ED485E"/>
        </w:tc>
      </w:tr>
      <w:tr w:rsidR="003B30AE" w:rsidRPr="002B4AEE" w14:paraId="3D9C7A9F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1E9F1C" w14:textId="77777777" w:rsidR="003B30AE" w:rsidRPr="002B4AEE" w:rsidRDefault="003B30AE" w:rsidP="00ED485E">
            <w:r>
              <w:t>Accountant must be able to update goods status and payment status of agents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CACCB0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B5BC6" w14:textId="77777777" w:rsidR="003B30AE" w:rsidRPr="002B4AEE" w:rsidRDefault="003B30AE" w:rsidP="00ED485E"/>
        </w:tc>
      </w:tr>
      <w:tr w:rsidR="003B30AE" w:rsidRPr="002B4AEE" w14:paraId="56DF6AC0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8E860" w14:textId="77777777" w:rsidR="003B30AE" w:rsidRPr="002B4AEE" w:rsidRDefault="003B30AE" w:rsidP="00ED485E">
            <w:r>
              <w:t xml:space="preserve">Agents can order through website and choose </w:t>
            </w:r>
            <w:r w:rsidRPr="005104AF">
              <w:t>different</w:t>
            </w:r>
            <w:r>
              <w:t xml:space="preserve"> payment method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9770B5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EA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9CBB4AF" w14:textId="77777777" w:rsidR="003B30AE" w:rsidRPr="002B4AEE" w:rsidRDefault="003B30AE" w:rsidP="00ED485E"/>
        </w:tc>
      </w:tr>
      <w:tr w:rsidR="003B30AE" w:rsidRPr="002B4AEE" w14:paraId="27E244E1" w14:textId="77777777" w:rsidTr="00ED485E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0F2509" w14:textId="77777777" w:rsidR="003B30AE" w:rsidRPr="002B4AEE" w:rsidRDefault="003B30AE" w:rsidP="00ED485E">
            <w:r w:rsidRPr="002B4AEE">
              <w:t>The system must have some basic function (</w:t>
            </w:r>
            <w:r>
              <w:t>log in, sign up, add item to cart, email agents</w:t>
            </w:r>
            <w:r w:rsidRPr="002B4AEE">
              <w:t>, etc.)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0CA994" w14:textId="77777777" w:rsidR="003B30AE" w:rsidRPr="002B4AEE" w:rsidRDefault="003B30AE" w:rsidP="00ED485E">
            <w:r w:rsidRPr="002B4AEE">
              <w:rPr>
                <w:rFonts w:ascii="Segoe UI Symbol" w:hAnsi="Segoe UI Symbol" w:cs="Segoe UI Symbol"/>
                <w:b/>
                <w:bCs/>
              </w:rPr>
              <w:t>✓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F5F3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26E67" w14:textId="77777777" w:rsidR="003B30AE" w:rsidRPr="002B4AEE" w:rsidRDefault="003B30AE" w:rsidP="00ED485E"/>
        </w:tc>
      </w:tr>
    </w:tbl>
    <w:p w14:paraId="2DBA203F" w14:textId="2B935C95" w:rsidR="00562C1D" w:rsidRDefault="00562C1D" w:rsidP="0077156C">
      <w:pPr>
        <w:pStyle w:val="Chng"/>
        <w:rPr>
          <w:b w:val="0"/>
          <w:sz w:val="26"/>
          <w:szCs w:val="26"/>
        </w:rPr>
      </w:pPr>
    </w:p>
    <w:p w14:paraId="4F538C08" w14:textId="37011C50" w:rsidR="00562C1D" w:rsidRPr="00022EE6" w:rsidRDefault="00562C1D" w:rsidP="00022EE6">
      <w:pPr>
        <w:pStyle w:val="Heading1"/>
        <w:rPr>
          <w:rFonts w:ascii="Times New Roman" w:hAnsi="Times New Roman" w:cs="Times New Roman"/>
          <w:color w:val="auto"/>
          <w:sz w:val="32"/>
        </w:rPr>
      </w:pPr>
      <w:bookmarkStart w:id="24" w:name="_Toc92317743"/>
      <w:r w:rsidRPr="00022EE6">
        <w:rPr>
          <w:rFonts w:ascii="Times New Roman" w:hAnsi="Times New Roman" w:cs="Times New Roman"/>
          <w:color w:val="auto"/>
          <w:sz w:val="32"/>
        </w:rPr>
        <w:lastRenderedPageBreak/>
        <w:t>CHAPTER 4: ARCHITECTURE</w:t>
      </w:r>
      <w:bookmarkEnd w:id="24"/>
    </w:p>
    <w:p w14:paraId="796D687A" w14:textId="4CA3BAB4" w:rsidR="00562C1D" w:rsidRPr="00022EE6" w:rsidRDefault="00562C1D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25" w:name="_Toc92317744"/>
      <w:r w:rsidRPr="00022EE6">
        <w:rPr>
          <w:rFonts w:ascii="Times New Roman" w:hAnsi="Times New Roman" w:cs="Times New Roman"/>
          <w:color w:val="auto"/>
          <w:sz w:val="28"/>
        </w:rPr>
        <w:t>4.1 Architectural style(s) used</w:t>
      </w:r>
      <w:bookmarkEnd w:id="25"/>
    </w:p>
    <w:p w14:paraId="781BF926" w14:textId="23525CA6" w:rsid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text….</w:t>
      </w:r>
    </w:p>
    <w:p w14:paraId="29B922EC" w14:textId="430B5024" w:rsidR="00562C1D" w:rsidRPr="00022EE6" w:rsidRDefault="00562C1D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26" w:name="_Toc92317745"/>
      <w:r w:rsidRPr="00022EE6">
        <w:rPr>
          <w:rFonts w:ascii="Times New Roman" w:hAnsi="Times New Roman" w:cs="Times New Roman"/>
          <w:color w:val="auto"/>
          <w:sz w:val="28"/>
        </w:rPr>
        <w:t>4.2 Architectural model</w:t>
      </w:r>
      <w:bookmarkEnd w:id="26"/>
    </w:p>
    <w:p w14:paraId="1F8C6898" w14:textId="66C7FC12" w:rsidR="00562C1D" w:rsidRPr="00562C1D" w:rsidRDefault="00562C1D" w:rsidP="0077156C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 xml:space="preserve">Some </w:t>
      </w:r>
      <w:proofErr w:type="gramStart"/>
      <w:r w:rsidRPr="00562C1D">
        <w:rPr>
          <w:b w:val="0"/>
          <w:sz w:val="26"/>
          <w:szCs w:val="26"/>
        </w:rPr>
        <w:t>text..</w:t>
      </w:r>
      <w:proofErr w:type="gramEnd"/>
    </w:p>
    <w:p w14:paraId="211E2305" w14:textId="14A0BB79" w:rsidR="00562C1D" w:rsidRPr="00022EE6" w:rsidRDefault="00562C1D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27" w:name="_Toc92317746"/>
      <w:r w:rsidRPr="00022EE6">
        <w:rPr>
          <w:rFonts w:ascii="Times New Roman" w:hAnsi="Times New Roman" w:cs="Times New Roman"/>
          <w:color w:val="auto"/>
          <w:sz w:val="28"/>
        </w:rPr>
        <w:t>4.3 Technology, software, and hardware used</w:t>
      </w:r>
      <w:bookmarkEnd w:id="27"/>
    </w:p>
    <w:p w14:paraId="2AEB68B6" w14:textId="7F39FD54" w:rsid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562C1D">
        <w:rPr>
          <w:b w:val="0"/>
          <w:sz w:val="26"/>
          <w:szCs w:val="26"/>
        </w:rPr>
        <w:t>In this project, for the front end of the website, we use</w:t>
      </w:r>
      <w:r>
        <w:rPr>
          <w:b w:val="0"/>
          <w:sz w:val="26"/>
          <w:szCs w:val="26"/>
        </w:rPr>
        <w:t xml:space="preserve">: </w:t>
      </w:r>
    </w:p>
    <w:p w14:paraId="6EB86976" w14:textId="203C4905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proofErr w:type="spellStart"/>
      <w:r>
        <w:rPr>
          <w:b w:val="0"/>
          <w:sz w:val="26"/>
          <w:szCs w:val="26"/>
        </w:rPr>
        <w:t>Boostrap</w:t>
      </w:r>
      <w:proofErr w:type="spellEnd"/>
      <w:r>
        <w:rPr>
          <w:b w:val="0"/>
          <w:sz w:val="26"/>
          <w:szCs w:val="26"/>
        </w:rPr>
        <w:t xml:space="preserve"> Studio</w:t>
      </w:r>
    </w:p>
    <w:p w14:paraId="4E31306C" w14:textId="0F25E5A8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HTML, CSS and </w:t>
      </w:r>
      <w:proofErr w:type="spellStart"/>
      <w:r>
        <w:rPr>
          <w:b w:val="0"/>
          <w:sz w:val="26"/>
          <w:szCs w:val="26"/>
        </w:rPr>
        <w:t>Javascript</w:t>
      </w:r>
      <w:proofErr w:type="spellEnd"/>
    </w:p>
    <w:p w14:paraId="3BE81A6D" w14:textId="2002EE8B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Visual Studio 2019</w:t>
      </w:r>
    </w:p>
    <w:p w14:paraId="05DF283B" w14:textId="566C9863" w:rsidR="00562C1D" w:rsidRDefault="00562C1D" w:rsidP="00562C1D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For the back end, we use:</w:t>
      </w:r>
    </w:p>
    <w:p w14:paraId="1F1EFCF0" w14:textId="2B78D15F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Node JS</w:t>
      </w:r>
    </w:p>
    <w:p w14:paraId="5504EDD8" w14:textId="61FDA867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Microsoft SQL</w:t>
      </w:r>
    </w:p>
    <w:p w14:paraId="5B3252E8" w14:textId="142B5E06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C#</w:t>
      </w:r>
    </w:p>
    <w:p w14:paraId="5EC2B90F" w14:textId="5FC591F0" w:rsidR="00562C1D" w:rsidRDefault="00562C1D" w:rsidP="00562C1D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For hardware, we use:</w:t>
      </w:r>
    </w:p>
    <w:p w14:paraId="3942EA47" w14:textId="77777777" w:rsidR="00784BC8" w:rsidRDefault="00562C1D" w:rsidP="00784BC8">
      <w:pPr>
        <w:pStyle w:val="Chng"/>
        <w:numPr>
          <w:ilvl w:val="0"/>
          <w:numId w:val="34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2 laptops: Acer Nitro 5 and Dell Precision M4800</w:t>
      </w:r>
    </w:p>
    <w:p w14:paraId="2E4AD302" w14:textId="165C5A10" w:rsidR="00562C1D" w:rsidRPr="00022EE6" w:rsidRDefault="00562C1D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28" w:name="_Toc92317747"/>
      <w:r w:rsidRPr="00022EE6">
        <w:rPr>
          <w:rFonts w:ascii="Times New Roman" w:hAnsi="Times New Roman" w:cs="Times New Roman"/>
          <w:color w:val="auto"/>
          <w:sz w:val="28"/>
        </w:rPr>
        <w:t>4.4 Rationale for your architectural style and model</w:t>
      </w:r>
      <w:bookmarkEnd w:id="28"/>
    </w:p>
    <w:p w14:paraId="787D4335" w14:textId="709CC349" w:rsidR="00562C1D" w:rsidRDefault="00562C1D" w:rsidP="00562C1D">
      <w:pPr>
        <w:pStyle w:val="Chng"/>
        <w:ind w:left="360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text…</w:t>
      </w:r>
    </w:p>
    <w:p w14:paraId="4F61386F" w14:textId="77777777" w:rsidR="00300ACB" w:rsidRDefault="00300ACB" w:rsidP="00300ACB">
      <w:pPr>
        <w:pStyle w:val="Chng"/>
        <w:rPr>
          <w:b w:val="0"/>
          <w:sz w:val="26"/>
          <w:szCs w:val="26"/>
        </w:rPr>
      </w:pPr>
    </w:p>
    <w:p w14:paraId="07E4AA63" w14:textId="323811C8" w:rsidR="00562C1D" w:rsidRPr="00022EE6" w:rsidRDefault="00562C1D" w:rsidP="00022EE6">
      <w:pPr>
        <w:pStyle w:val="Heading1"/>
        <w:rPr>
          <w:rFonts w:ascii="Times New Roman" w:hAnsi="Times New Roman" w:cs="Times New Roman"/>
          <w:color w:val="auto"/>
          <w:sz w:val="32"/>
        </w:rPr>
      </w:pPr>
      <w:bookmarkStart w:id="29" w:name="_Toc92317748"/>
      <w:r w:rsidRPr="00022EE6">
        <w:rPr>
          <w:rFonts w:ascii="Times New Roman" w:hAnsi="Times New Roman" w:cs="Times New Roman"/>
          <w:color w:val="auto"/>
          <w:sz w:val="32"/>
        </w:rPr>
        <w:lastRenderedPageBreak/>
        <w:t>CHAPTER 5: DESIGN</w:t>
      </w:r>
      <w:bookmarkEnd w:id="29"/>
    </w:p>
    <w:p w14:paraId="6504D742" w14:textId="5633F6A6" w:rsidR="00562C1D" w:rsidRPr="00022EE6" w:rsidRDefault="00562C1D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30" w:name="_Toc92317749"/>
      <w:r w:rsidRPr="00022EE6">
        <w:rPr>
          <w:rFonts w:ascii="Times New Roman" w:hAnsi="Times New Roman" w:cs="Times New Roman"/>
          <w:color w:val="auto"/>
          <w:sz w:val="28"/>
        </w:rPr>
        <w:t>5.1 Database design</w:t>
      </w:r>
      <w:bookmarkEnd w:id="30"/>
    </w:p>
    <w:p w14:paraId="517229DB" w14:textId="6C83F29A" w:rsidR="00562C1D" w:rsidRPr="00562C1D" w:rsidRDefault="00562C1D" w:rsidP="00562C1D">
      <w:pPr>
        <w:pStyle w:val="Chng"/>
        <w:ind w:left="360"/>
        <w:rPr>
          <w:b w:val="0"/>
          <w:sz w:val="26"/>
          <w:szCs w:val="26"/>
        </w:rPr>
      </w:pPr>
      <w:r w:rsidRPr="00562C1D">
        <w:rPr>
          <w:b w:val="0"/>
          <w:noProof/>
          <w:sz w:val="26"/>
          <w:szCs w:val="26"/>
        </w:rPr>
        <w:drawing>
          <wp:inline distT="0" distB="0" distL="0" distR="0" wp14:anchorId="2CA3E2AB" wp14:editId="12B29866">
            <wp:extent cx="6022179" cy="3352252"/>
            <wp:effectExtent l="0" t="0" r="0" b="635"/>
            <wp:docPr id="4" name="Picture 4" descr="E:\CNPM\Final_Project\ERD_Diagram\ERD_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NPM\Final_Project\ERD_Diagram\ERD_V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79" cy="33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AD2F" w14:textId="77777777" w:rsidR="00562C1D" w:rsidRPr="00562C1D" w:rsidRDefault="00562C1D" w:rsidP="00562C1D">
      <w:pPr>
        <w:pStyle w:val="Chng"/>
        <w:ind w:left="360"/>
        <w:rPr>
          <w:sz w:val="26"/>
          <w:szCs w:val="26"/>
        </w:rPr>
      </w:pPr>
    </w:p>
    <w:p w14:paraId="3675036F" w14:textId="419000A7" w:rsidR="00562C1D" w:rsidRDefault="0075315F" w:rsidP="0075315F">
      <w:pPr>
        <w:pStyle w:val="Caption"/>
        <w:rPr>
          <w:b/>
        </w:rPr>
      </w:pPr>
      <w:bookmarkStart w:id="31" w:name="_Toc92317421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3</w:t>
      </w:r>
      <w:r w:rsidR="00E80E7E">
        <w:rPr>
          <w:noProof/>
        </w:rPr>
        <w:fldChar w:fldCharType="end"/>
      </w:r>
      <w:r w:rsidR="00562C1D">
        <w:t>: ERD</w:t>
      </w:r>
      <w:bookmarkEnd w:id="31"/>
    </w:p>
    <w:p w14:paraId="18DE7BD3" w14:textId="1F9129B5" w:rsidR="00562C1D" w:rsidRPr="00022EE6" w:rsidRDefault="008D1B9C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32" w:name="_Toc92317750"/>
      <w:r w:rsidRPr="00022EE6">
        <w:rPr>
          <w:rFonts w:ascii="Times New Roman" w:hAnsi="Times New Roman" w:cs="Times New Roman"/>
          <w:color w:val="auto"/>
          <w:sz w:val="28"/>
        </w:rPr>
        <w:t>5.2 Static model – class diagrams</w:t>
      </w:r>
      <w:bookmarkEnd w:id="32"/>
    </w:p>
    <w:p w14:paraId="4772B441" w14:textId="440BDCB2" w:rsidR="00F947F7" w:rsidRPr="0075315F" w:rsidRDefault="00300ACB" w:rsidP="00562C1D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images</w:t>
      </w:r>
      <w:proofErr w:type="gramStart"/>
      <w:r>
        <w:rPr>
          <w:b w:val="0"/>
          <w:sz w:val="26"/>
          <w:szCs w:val="26"/>
        </w:rPr>
        <w:t>…..</w:t>
      </w:r>
      <w:proofErr w:type="gramEnd"/>
    </w:p>
    <w:p w14:paraId="2683B051" w14:textId="32E8A2FB" w:rsidR="00F947F7" w:rsidRPr="00022EE6" w:rsidRDefault="007837EA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33" w:name="_Toc92317751"/>
      <w:r>
        <w:rPr>
          <w:rFonts w:ascii="Times New Roman" w:hAnsi="Times New Roman" w:cs="Times New Roman"/>
          <w:color w:val="auto"/>
          <w:sz w:val="28"/>
        </w:rPr>
        <w:lastRenderedPageBreak/>
        <w:t>5.3</w:t>
      </w:r>
      <w:r w:rsidR="00F947F7" w:rsidRPr="00022EE6">
        <w:rPr>
          <w:rFonts w:ascii="Times New Roman" w:hAnsi="Times New Roman" w:cs="Times New Roman"/>
          <w:color w:val="auto"/>
          <w:sz w:val="28"/>
        </w:rPr>
        <w:t xml:space="preserve"> Activity Diagrams</w:t>
      </w:r>
      <w:bookmarkEnd w:id="33"/>
    </w:p>
    <w:p w14:paraId="2E67F912" w14:textId="7244AC47" w:rsidR="00F947F7" w:rsidRDefault="00784BC8" w:rsidP="00F947F7">
      <w:pPr>
        <w:pStyle w:val="Chng"/>
        <w:jc w:val="center"/>
        <w:rPr>
          <w:sz w:val="28"/>
          <w:szCs w:val="28"/>
        </w:rPr>
      </w:pPr>
      <w:r w:rsidRPr="00784BC8">
        <w:rPr>
          <w:noProof/>
          <w:sz w:val="28"/>
          <w:szCs w:val="28"/>
        </w:rPr>
        <w:drawing>
          <wp:inline distT="0" distB="0" distL="0" distR="0" wp14:anchorId="362E1B4A" wp14:editId="01AB2D33">
            <wp:extent cx="3387255" cy="3326327"/>
            <wp:effectExtent l="0" t="0" r="3810" b="7620"/>
            <wp:docPr id="25" name="Picture 25" descr="E:\CNPM\Final_Project\activity&amp;sequence\activityDiagram\sign up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NPM\Final_Project\activity&amp;sequence\activityDiagram\sign up activit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58" cy="333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9668" w14:textId="0D25866B" w:rsidR="00F947F7" w:rsidRDefault="0075315F" w:rsidP="0075315F">
      <w:pPr>
        <w:pStyle w:val="Caption"/>
        <w:tabs>
          <w:tab w:val="center" w:pos="4393"/>
          <w:tab w:val="left" w:pos="6787"/>
        </w:tabs>
        <w:jc w:val="left"/>
      </w:pPr>
      <w:r>
        <w:tab/>
      </w:r>
      <w:bookmarkStart w:id="34" w:name="_Toc92317422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4</w:t>
      </w:r>
      <w:r w:rsidR="00E80E7E">
        <w:rPr>
          <w:noProof/>
        </w:rPr>
        <w:fldChar w:fldCharType="end"/>
      </w:r>
      <w:r w:rsidR="00F947F7">
        <w:t xml:space="preserve">: </w:t>
      </w:r>
      <w:r w:rsidR="00784BC8">
        <w:t>Sign Up – Activity Diagram</w:t>
      </w:r>
      <w:bookmarkEnd w:id="34"/>
      <w:r>
        <w:tab/>
      </w:r>
    </w:p>
    <w:p w14:paraId="4BF13D11" w14:textId="434303CB" w:rsidR="0075315F" w:rsidRDefault="0075315F" w:rsidP="0075315F"/>
    <w:p w14:paraId="7CF54D85" w14:textId="77777777" w:rsidR="0075315F" w:rsidRPr="0075315F" w:rsidRDefault="0075315F" w:rsidP="0075315F"/>
    <w:p w14:paraId="2F820F58" w14:textId="4F0FC3A4" w:rsidR="00784BC8" w:rsidRDefault="0075315F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drawing>
          <wp:inline distT="0" distB="0" distL="0" distR="0" wp14:anchorId="2AD15D25" wp14:editId="3CEF23DE">
            <wp:extent cx="3480119" cy="3116912"/>
            <wp:effectExtent l="0" t="0" r="6350" b="7620"/>
            <wp:docPr id="26" name="Picture 26" descr="E:\CNPM\Final_Project\activity&amp;sequence\activityDiagram\sign in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NPM\Final_Project\activity&amp;sequence\activityDiagram\sign in activit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39" cy="312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D86A" w14:textId="5839794B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5FFE3D2E" w14:textId="44BC8DF0" w:rsidR="00784BC8" w:rsidRDefault="0075315F" w:rsidP="0075315F">
      <w:pPr>
        <w:pStyle w:val="Caption"/>
        <w:rPr>
          <w:b/>
        </w:rPr>
      </w:pPr>
      <w:bookmarkStart w:id="35" w:name="_Toc92317423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5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Sign In – Activity Diagram</w:t>
      </w:r>
      <w:bookmarkEnd w:id="35"/>
    </w:p>
    <w:p w14:paraId="1259E549" w14:textId="04BF3742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2185CB94" wp14:editId="2AE0A1D7">
            <wp:extent cx="3669449" cy="5796501"/>
            <wp:effectExtent l="0" t="0" r="7620" b="0"/>
            <wp:docPr id="20" name="Picture 20" descr="E:\CNPM\Final_Project\activity&amp;sequence\activityDiagram\forgot password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NPM\Final_Project\activity&amp;sequence\activityDiagram\forgot password activit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62" cy="58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8245" w14:textId="2BACA4ED" w:rsidR="00784BC8" w:rsidRDefault="0075315F" w:rsidP="0075315F">
      <w:pPr>
        <w:pStyle w:val="Caption"/>
        <w:rPr>
          <w:b/>
        </w:rPr>
      </w:pPr>
      <w:bookmarkStart w:id="36" w:name="_Toc92317424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6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Forgot Password – Activity Diagram</w:t>
      </w:r>
      <w:bookmarkEnd w:id="36"/>
    </w:p>
    <w:p w14:paraId="04379ACF" w14:textId="2683AE84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24CACECE" w14:textId="77777777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EF76FD7" w14:textId="5C16A5C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24632A6E" wp14:editId="7627D0FE">
            <wp:extent cx="3891556" cy="5701086"/>
            <wp:effectExtent l="0" t="0" r="0" b="0"/>
            <wp:docPr id="19" name="Picture 19" descr="E:\CNPM\Final_Project\activity&amp;sequence\activityDiagram\create import receip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NPM\Final_Project\activity&amp;sequence\activityDiagram\create import receipt activit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49" cy="57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6B2" w14:textId="72407549" w:rsidR="00784BC8" w:rsidRPr="0075315F" w:rsidRDefault="0075315F" w:rsidP="0075315F">
      <w:pPr>
        <w:pStyle w:val="Caption"/>
      </w:pPr>
      <w:bookmarkStart w:id="37" w:name="_Toc92317425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7</w:t>
      </w:r>
      <w:r w:rsidR="00E80E7E">
        <w:rPr>
          <w:noProof/>
        </w:rPr>
        <w:fldChar w:fldCharType="end"/>
      </w:r>
      <w:r w:rsidR="00784BC8" w:rsidRPr="0075315F">
        <w:t>: Create Import Receipt – Activity Diagram</w:t>
      </w:r>
      <w:bookmarkEnd w:id="37"/>
    </w:p>
    <w:p w14:paraId="2D7CBE85" w14:textId="1A9A37CD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295B6633" w14:textId="3A7EAC4C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602FE245" wp14:editId="10E8772A">
            <wp:extent cx="3856383" cy="4936389"/>
            <wp:effectExtent l="0" t="0" r="0" b="0"/>
            <wp:docPr id="21" name="Picture 21" descr="E:\CNPM\Final_Project\activity&amp;sequence\activityDiagram\manage status aci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NPM\Final_Project\activity&amp;sequence\activityDiagram\manage status acitivit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53" cy="494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BB2C" w14:textId="7E1E7FFB" w:rsidR="00784BC8" w:rsidRPr="0075315F" w:rsidRDefault="0075315F" w:rsidP="0075315F">
      <w:pPr>
        <w:pStyle w:val="Caption"/>
      </w:pPr>
      <w:bookmarkStart w:id="38" w:name="_Toc92317426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8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Manage Status – Activity Diagram</w:t>
      </w:r>
      <w:bookmarkEnd w:id="38"/>
    </w:p>
    <w:p w14:paraId="63CF1E60" w14:textId="29DDC74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C327649" w14:textId="244887B2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02320475" wp14:editId="65F3B491">
            <wp:extent cx="4293705" cy="5772899"/>
            <wp:effectExtent l="0" t="0" r="0" b="0"/>
            <wp:docPr id="22" name="Picture 22" descr="E:\CNPM\Final_Project\activity&amp;sequence\activityDiagram\place an order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NPM\Final_Project\activity&amp;sequence\activityDiagram\place an order activit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43" cy="577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8897" w14:textId="39863B10" w:rsidR="00784BC8" w:rsidRPr="0075315F" w:rsidRDefault="0075315F" w:rsidP="0075315F">
      <w:pPr>
        <w:pStyle w:val="Caption"/>
      </w:pPr>
      <w:bookmarkStart w:id="39" w:name="_Toc92317427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9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Place an order – Activity Diagram</w:t>
      </w:r>
      <w:bookmarkEnd w:id="39"/>
    </w:p>
    <w:p w14:paraId="25FB9870" w14:textId="6E54862D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BAC5D7D" w14:textId="4572FA5C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3645ED95" wp14:editId="2550877D">
            <wp:extent cx="4732334" cy="4770783"/>
            <wp:effectExtent l="0" t="0" r="0" b="0"/>
            <wp:docPr id="23" name="Picture 23" descr="E:\CNPM\Final_Project\activity&amp;sequence\activityDiagram\make paymen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NPM\Final_Project\activity&amp;sequence\activityDiagram\make payment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29" cy="477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679F" w14:textId="47C5526E" w:rsidR="00784BC8" w:rsidRPr="0075315F" w:rsidRDefault="0075315F" w:rsidP="0075315F">
      <w:pPr>
        <w:pStyle w:val="Caption"/>
      </w:pPr>
      <w:bookmarkStart w:id="40" w:name="_Toc92317428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10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Make payment – Activity Diagram</w:t>
      </w:r>
      <w:bookmarkEnd w:id="40"/>
    </w:p>
    <w:p w14:paraId="30CF5B0B" w14:textId="7A38BC6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6DA0606E" w14:textId="5E4DFF4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70340AA2" wp14:editId="7753820A">
            <wp:extent cx="4730750" cy="7172325"/>
            <wp:effectExtent l="0" t="0" r="0" b="9525"/>
            <wp:docPr id="24" name="Picture 24" descr="E:\CNPM\Final_Project\activity&amp;sequence\activityDiagram\create export rece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NPM\Final_Project\activity&amp;sequence\activityDiagram\create export receip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EB21" w14:textId="66A95B31" w:rsidR="00784BC8" w:rsidRPr="0075315F" w:rsidRDefault="0075315F" w:rsidP="0075315F">
      <w:pPr>
        <w:pStyle w:val="Caption"/>
      </w:pPr>
      <w:bookmarkStart w:id="41" w:name="_Toc92317429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11</w:t>
      </w:r>
      <w:r w:rsidR="00E80E7E">
        <w:rPr>
          <w:noProof/>
        </w:rPr>
        <w:fldChar w:fldCharType="end"/>
      </w:r>
      <w:r w:rsidR="00784BC8">
        <w:rPr>
          <w:b/>
        </w:rPr>
        <w:t xml:space="preserve">: </w:t>
      </w:r>
      <w:r w:rsidR="00784BC8" w:rsidRPr="0075315F">
        <w:t>Create Export Receipt – Activity Diagram</w:t>
      </w:r>
      <w:bookmarkEnd w:id="41"/>
    </w:p>
    <w:p w14:paraId="04460CBE" w14:textId="6B7E1440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5EDBB923" w14:textId="77777777" w:rsidR="00784BC8" w:rsidRPr="00F947F7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FE7AECF" w14:textId="46BAB5CA" w:rsidR="008D1B9C" w:rsidRPr="00022EE6" w:rsidRDefault="007837EA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42" w:name="_Toc92317752"/>
      <w:r>
        <w:rPr>
          <w:rFonts w:ascii="Times New Roman" w:hAnsi="Times New Roman" w:cs="Times New Roman"/>
          <w:color w:val="auto"/>
          <w:sz w:val="28"/>
        </w:rPr>
        <w:lastRenderedPageBreak/>
        <w:t>5.4</w:t>
      </w:r>
      <w:r w:rsidR="008D1B9C" w:rsidRPr="00022EE6">
        <w:rPr>
          <w:rFonts w:ascii="Times New Roman" w:hAnsi="Times New Roman" w:cs="Times New Roman"/>
          <w:color w:val="auto"/>
          <w:sz w:val="28"/>
        </w:rPr>
        <w:t xml:space="preserve"> Dynamic model – sequence diagrams</w:t>
      </w:r>
      <w:bookmarkEnd w:id="42"/>
    </w:p>
    <w:p w14:paraId="2D04BDE1" w14:textId="0953D063" w:rsidR="008D1B9C" w:rsidRDefault="008D1B9C" w:rsidP="008D1B9C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Here are our sequence diagrams:</w:t>
      </w:r>
    </w:p>
    <w:p w14:paraId="4975C341" w14:textId="46A8E9CF" w:rsidR="003A743F" w:rsidRPr="008D1B9C" w:rsidRDefault="008D1B9C" w:rsidP="008D1B9C">
      <w:pPr>
        <w:pStyle w:val="Chng"/>
        <w:jc w:val="center"/>
        <w:rPr>
          <w:sz w:val="28"/>
          <w:szCs w:val="28"/>
        </w:rPr>
      </w:pPr>
      <w:r w:rsidRPr="008D1B9C">
        <w:rPr>
          <w:noProof/>
          <w:sz w:val="28"/>
          <w:szCs w:val="28"/>
        </w:rPr>
        <w:drawing>
          <wp:inline distT="0" distB="0" distL="0" distR="0" wp14:anchorId="481B4E00" wp14:editId="19FB9033">
            <wp:extent cx="3662104" cy="3021496"/>
            <wp:effectExtent l="0" t="0" r="0" b="7620"/>
            <wp:docPr id="8" name="Picture 8" descr="E:\CNPM\Final_Project\activity&amp;sequence\sequenceDiagram\sign up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NPM\Final_Project\activity&amp;sequence\sequenceDiagram\sign up seque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32" cy="30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279D" w14:textId="62A35AE5" w:rsidR="003A743F" w:rsidRPr="0075315F" w:rsidRDefault="0075315F" w:rsidP="0075315F">
      <w:pPr>
        <w:pStyle w:val="Caption"/>
      </w:pPr>
      <w:bookmarkStart w:id="43" w:name="_Toc92317430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12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Sign up – System Sequence Diagram</w:t>
      </w:r>
      <w:bookmarkEnd w:id="43"/>
    </w:p>
    <w:p w14:paraId="1B4CB442" w14:textId="25F1EAC3" w:rsidR="008D1B9C" w:rsidRDefault="008D1B9C" w:rsidP="0075315F">
      <w:pPr>
        <w:pStyle w:val="Chng"/>
        <w:rPr>
          <w:b w:val="0"/>
          <w:sz w:val="26"/>
          <w:szCs w:val="26"/>
        </w:rPr>
      </w:pPr>
    </w:p>
    <w:p w14:paraId="201C6A64" w14:textId="19313AA1" w:rsidR="008D1B9C" w:rsidRP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drawing>
          <wp:inline distT="0" distB="0" distL="0" distR="0" wp14:anchorId="0FD79143" wp14:editId="59F3B239">
            <wp:extent cx="3792772" cy="3655799"/>
            <wp:effectExtent l="0" t="0" r="0" b="1905"/>
            <wp:docPr id="9" name="Picture 9" descr="E:\CNPM\Final_Project\activity&amp;sequence\sequenceDiagram\sign i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NPM\Final_Project\activity&amp;sequence\sequenceDiagram\sign in sequenc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34" cy="36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8276" w14:textId="4CF4DF77" w:rsidR="003A743F" w:rsidRDefault="0075315F" w:rsidP="0075315F">
      <w:pPr>
        <w:pStyle w:val="Caption"/>
        <w:rPr>
          <w:b/>
        </w:rPr>
      </w:pPr>
      <w:bookmarkStart w:id="44" w:name="_Toc92317431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13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Sign in – System Sequence Diagram</w:t>
      </w:r>
      <w:bookmarkEnd w:id="44"/>
    </w:p>
    <w:p w14:paraId="2D0433FF" w14:textId="6FF1355D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69EC7C8B" wp14:editId="02ADC45B">
            <wp:extent cx="4091247" cy="5764696"/>
            <wp:effectExtent l="0" t="0" r="5080" b="7620"/>
            <wp:docPr id="11" name="Picture 11" descr="E:\CNPM\Final_Project\activity&amp;sequence\sequenceDiagram\forgot password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NPM\Final_Project\activity&amp;sequence\sequenceDiagram\forgot password sequenc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79" cy="57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1441" w14:textId="0CE702C4" w:rsidR="008D1B9C" w:rsidRPr="0075315F" w:rsidRDefault="0075315F" w:rsidP="0075315F">
      <w:pPr>
        <w:pStyle w:val="Caption"/>
      </w:pPr>
      <w:bookmarkStart w:id="45" w:name="_Toc92317432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14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Forgot Password – System Sequence Diagram</w:t>
      </w:r>
      <w:bookmarkEnd w:id="45"/>
    </w:p>
    <w:p w14:paraId="2F7B1458" w14:textId="290A05ED" w:rsidR="0077156C" w:rsidRDefault="008D1B9C" w:rsidP="0075315F">
      <w:pPr>
        <w:pStyle w:val="Chng"/>
        <w:ind w:left="142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766CAC4C" wp14:editId="09CD8F26">
            <wp:extent cx="5216056" cy="3085907"/>
            <wp:effectExtent l="0" t="0" r="3810" b="635"/>
            <wp:docPr id="10" name="Picture 10" descr="E:\CNPM\Final_Project\activity&amp;sequence\sequenceDiagram\create receipt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NPM\Final_Project\activity&amp;sequence\sequenceDiagram\create receipt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58" cy="30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8F54" w14:textId="4C2B9EE3" w:rsidR="0077156C" w:rsidRDefault="0075315F" w:rsidP="0075315F">
      <w:pPr>
        <w:pStyle w:val="Caption"/>
        <w:rPr>
          <w:b/>
        </w:rPr>
      </w:pPr>
      <w:bookmarkStart w:id="46" w:name="_Toc92317433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15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Create import receipt – System Sequence Diagram</w:t>
      </w:r>
      <w:bookmarkEnd w:id="46"/>
    </w:p>
    <w:p w14:paraId="445B50F9" w14:textId="7777777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5EBD8D41" w14:textId="4C61B050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drawing>
          <wp:inline distT="0" distB="0" distL="0" distR="0" wp14:anchorId="1814B19E" wp14:editId="228AF76F">
            <wp:extent cx="3570136" cy="3815586"/>
            <wp:effectExtent l="0" t="0" r="0" b="0"/>
            <wp:docPr id="12" name="Picture 12" descr="E:\CNPM\Final_Project\activity&amp;sequence\sequenceDiagram\manage statu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NPM\Final_Project\activity&amp;sequence\sequenceDiagram\manage status seque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49" cy="38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4933" w14:textId="63F63911" w:rsidR="008D1B9C" w:rsidRPr="0075315F" w:rsidRDefault="0075315F" w:rsidP="0075315F">
      <w:pPr>
        <w:pStyle w:val="Caption"/>
      </w:pPr>
      <w:bookmarkStart w:id="47" w:name="_Toc92317434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16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Manage Status – System Sequence Diagram</w:t>
      </w:r>
      <w:bookmarkEnd w:id="47"/>
    </w:p>
    <w:p w14:paraId="36130632" w14:textId="1696B9FD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2F69D635" w14:textId="1A4B418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0F225FE7" wp14:editId="7553EC60">
            <wp:extent cx="3927713" cy="3943847"/>
            <wp:effectExtent l="0" t="0" r="0" b="0"/>
            <wp:docPr id="13" name="Picture 13" descr="E:\CNPM\Final_Project\activity&amp;sequence\sequenceDiagram\place an orde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NPM\Final_Project\activity&amp;sequence\sequenceDiagram\place an order sequenc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56" cy="395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9C01" w14:textId="1633CB87" w:rsidR="008D1B9C" w:rsidRPr="0075315F" w:rsidRDefault="0075315F" w:rsidP="0075315F">
      <w:pPr>
        <w:pStyle w:val="Caption"/>
      </w:pPr>
      <w:bookmarkStart w:id="48" w:name="_Toc92317435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17</w:t>
      </w:r>
      <w:r w:rsidR="00E80E7E">
        <w:rPr>
          <w:noProof/>
        </w:rPr>
        <w:fldChar w:fldCharType="end"/>
      </w:r>
      <w:r w:rsidR="008D1B9C">
        <w:rPr>
          <w:b/>
        </w:rPr>
        <w:t xml:space="preserve">: </w:t>
      </w:r>
      <w:r w:rsidR="008D1B9C" w:rsidRPr="0075315F">
        <w:t>Place an order – System Sequence Diagram</w:t>
      </w:r>
      <w:bookmarkEnd w:id="48"/>
    </w:p>
    <w:p w14:paraId="0AABAAC8" w14:textId="4A83E65A" w:rsidR="008D1B9C" w:rsidRPr="0077156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5B08476C" wp14:editId="233AB6BF">
            <wp:extent cx="5096786" cy="5150413"/>
            <wp:effectExtent l="0" t="0" r="8890" b="0"/>
            <wp:docPr id="14" name="Picture 14" descr="E:\CNPM\Final_Project\activity&amp;sequence\sequenceDiagram\make paymen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NPM\Final_Project\activity&amp;sequence\sequenceDiagram\make payment sequenc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06" cy="515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45B" w14:textId="1AD45384" w:rsidR="0077156C" w:rsidRPr="0075315F" w:rsidRDefault="0075315F" w:rsidP="0075315F">
      <w:pPr>
        <w:pStyle w:val="Caption"/>
      </w:pPr>
      <w:bookmarkStart w:id="49" w:name="_Toc92317436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18</w:t>
      </w:r>
      <w:r w:rsidR="00E80E7E">
        <w:rPr>
          <w:noProof/>
        </w:rPr>
        <w:fldChar w:fldCharType="end"/>
      </w:r>
      <w:r w:rsidR="008D1B9C" w:rsidRPr="0075315F">
        <w:t xml:space="preserve">: </w:t>
      </w:r>
      <w:r w:rsidR="00F947F7" w:rsidRPr="0075315F">
        <w:t>Make payment – System Sequence Diagram</w:t>
      </w:r>
      <w:bookmarkEnd w:id="49"/>
    </w:p>
    <w:p w14:paraId="44BFF23E" w14:textId="7E710CF0" w:rsidR="00F947F7" w:rsidRDefault="00F947F7" w:rsidP="008D1B9C">
      <w:pPr>
        <w:pStyle w:val="Chng"/>
        <w:ind w:left="360"/>
        <w:jc w:val="center"/>
        <w:rPr>
          <w:b w:val="0"/>
          <w:sz w:val="26"/>
          <w:szCs w:val="26"/>
        </w:rPr>
      </w:pPr>
    </w:p>
    <w:p w14:paraId="520A5E5E" w14:textId="1A77ACC7" w:rsidR="00F947F7" w:rsidRPr="004B4C11" w:rsidRDefault="00F947F7" w:rsidP="008D1B9C">
      <w:pPr>
        <w:pStyle w:val="Chng"/>
        <w:ind w:left="360"/>
        <w:jc w:val="center"/>
        <w:rPr>
          <w:b w:val="0"/>
          <w:sz w:val="26"/>
          <w:szCs w:val="26"/>
        </w:rPr>
      </w:pPr>
      <w:r w:rsidRPr="00F947F7">
        <w:rPr>
          <w:b w:val="0"/>
          <w:noProof/>
          <w:sz w:val="26"/>
          <w:szCs w:val="26"/>
        </w:rPr>
        <w:lastRenderedPageBreak/>
        <w:drawing>
          <wp:inline distT="0" distB="0" distL="0" distR="0" wp14:anchorId="2FB62580" wp14:editId="49B3E288">
            <wp:extent cx="5579745" cy="3280248"/>
            <wp:effectExtent l="0" t="0" r="1905" b="0"/>
            <wp:docPr id="16" name="Picture 16" descr="E:\CNPM\Final_Project\activity&amp;sequence\sequenceDiagram\create expor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NPM\Final_Project\activity&amp;sequence\sequenceDiagram\create export Sequenc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28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6278" w14:textId="4F4046C5" w:rsidR="00901656" w:rsidRDefault="0075315F" w:rsidP="0075315F">
      <w:pPr>
        <w:pStyle w:val="Caption"/>
        <w:rPr>
          <w:b/>
        </w:rPr>
      </w:pPr>
      <w:bookmarkStart w:id="50" w:name="_Toc92317437"/>
      <w:r>
        <w:t xml:space="preserve">Figure </w:t>
      </w:r>
      <w:r w:rsidR="00E80E7E">
        <w:fldChar w:fldCharType="begin"/>
      </w:r>
      <w:r w:rsidR="00E80E7E">
        <w:instrText xml:space="preserve"> SEQ Figure \* ARABIC </w:instrText>
      </w:r>
      <w:r w:rsidR="00E80E7E">
        <w:fldChar w:fldCharType="separate"/>
      </w:r>
      <w:r>
        <w:rPr>
          <w:noProof/>
        </w:rPr>
        <w:t>19</w:t>
      </w:r>
      <w:r w:rsidR="00E80E7E">
        <w:rPr>
          <w:noProof/>
        </w:rPr>
        <w:fldChar w:fldCharType="end"/>
      </w:r>
      <w:r w:rsidR="00F947F7">
        <w:rPr>
          <w:b/>
        </w:rPr>
        <w:t xml:space="preserve">: </w:t>
      </w:r>
      <w:r w:rsidR="00F947F7" w:rsidRPr="0075315F">
        <w:t>Create Export Receipt – System Sequence Diagram</w:t>
      </w:r>
      <w:bookmarkEnd w:id="50"/>
    </w:p>
    <w:p w14:paraId="66818E23" w14:textId="6A84C4EF" w:rsidR="00784BC8" w:rsidRPr="00022EE6" w:rsidRDefault="007837EA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51" w:name="_Toc92317753"/>
      <w:r>
        <w:rPr>
          <w:rFonts w:ascii="Times New Roman" w:hAnsi="Times New Roman" w:cs="Times New Roman"/>
          <w:color w:val="auto"/>
          <w:sz w:val="28"/>
        </w:rPr>
        <w:t>5.5</w:t>
      </w:r>
      <w:r w:rsidR="00784BC8" w:rsidRPr="00022EE6">
        <w:rPr>
          <w:rFonts w:ascii="Times New Roman" w:hAnsi="Times New Roman" w:cs="Times New Roman"/>
          <w:color w:val="auto"/>
          <w:sz w:val="28"/>
        </w:rPr>
        <w:t xml:space="preserve"> Rationale for your detailed design model</w:t>
      </w:r>
      <w:bookmarkEnd w:id="51"/>
    </w:p>
    <w:p w14:paraId="1CCCF706" w14:textId="7684F416" w:rsidR="00784BC8" w:rsidRDefault="00784BC8" w:rsidP="00784BC8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</w:t>
      </w:r>
    </w:p>
    <w:p w14:paraId="6594F0F1" w14:textId="34B73F5B" w:rsidR="00784BC8" w:rsidRPr="00022EE6" w:rsidRDefault="007837EA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52" w:name="_Toc92317754"/>
      <w:r>
        <w:rPr>
          <w:rFonts w:ascii="Times New Roman" w:hAnsi="Times New Roman" w:cs="Times New Roman"/>
          <w:color w:val="auto"/>
          <w:sz w:val="28"/>
        </w:rPr>
        <w:t>5.6</w:t>
      </w:r>
      <w:r w:rsidR="00784BC8" w:rsidRPr="00022EE6">
        <w:rPr>
          <w:rFonts w:ascii="Times New Roman" w:hAnsi="Times New Roman" w:cs="Times New Roman"/>
          <w:color w:val="auto"/>
          <w:sz w:val="28"/>
        </w:rPr>
        <w:t xml:space="preserve"> Traceability from requirements to detailed design model</w:t>
      </w:r>
      <w:bookmarkEnd w:id="52"/>
    </w:p>
    <w:p w14:paraId="656C8502" w14:textId="61F17BE5" w:rsidR="00901656" w:rsidRDefault="00784BC8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</w:t>
      </w:r>
    </w:p>
    <w:p w14:paraId="082AE726" w14:textId="58A8837F" w:rsidR="00300ACB" w:rsidRPr="00022EE6" w:rsidRDefault="00300ACB" w:rsidP="00022EE6">
      <w:pPr>
        <w:pStyle w:val="Heading1"/>
        <w:rPr>
          <w:rFonts w:ascii="Times New Roman" w:hAnsi="Times New Roman" w:cs="Times New Roman"/>
          <w:color w:val="auto"/>
          <w:sz w:val="32"/>
        </w:rPr>
      </w:pPr>
      <w:bookmarkStart w:id="53" w:name="_Toc92317755"/>
      <w:r w:rsidRPr="00022EE6">
        <w:rPr>
          <w:rFonts w:ascii="Times New Roman" w:hAnsi="Times New Roman" w:cs="Times New Roman"/>
          <w:color w:val="auto"/>
          <w:sz w:val="32"/>
        </w:rPr>
        <w:t>CHAPTER 6: DEMO</w:t>
      </w:r>
      <w:bookmarkEnd w:id="53"/>
    </w:p>
    <w:p w14:paraId="56FA5E3B" w14:textId="236FD26B" w:rsidR="00300ACB" w:rsidRPr="00022EE6" w:rsidRDefault="00300ACB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54" w:name="_Toc92317756"/>
      <w:r w:rsidRPr="00022EE6">
        <w:rPr>
          <w:rFonts w:ascii="Times New Roman" w:hAnsi="Times New Roman" w:cs="Times New Roman"/>
          <w:color w:val="auto"/>
          <w:sz w:val="28"/>
        </w:rPr>
        <w:t>6.1 Database</w:t>
      </w:r>
      <w:bookmarkEnd w:id="54"/>
    </w:p>
    <w:p w14:paraId="146B47E4" w14:textId="6EA7AC89" w:rsidR="00300ACB" w:rsidRDefault="00300ACB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p w14:paraId="3192E39B" w14:textId="0B2E6821" w:rsidR="00300ACB" w:rsidRPr="00022EE6" w:rsidRDefault="00300ACB" w:rsidP="00022EE6">
      <w:pPr>
        <w:pStyle w:val="Heading2"/>
        <w:rPr>
          <w:rFonts w:ascii="Times New Roman" w:hAnsi="Times New Roman" w:cs="Times New Roman"/>
          <w:color w:val="auto"/>
          <w:sz w:val="28"/>
        </w:rPr>
      </w:pPr>
      <w:bookmarkStart w:id="55" w:name="_Toc92317757"/>
      <w:r w:rsidRPr="00022EE6">
        <w:rPr>
          <w:rFonts w:ascii="Times New Roman" w:hAnsi="Times New Roman" w:cs="Times New Roman"/>
          <w:color w:val="auto"/>
          <w:sz w:val="28"/>
        </w:rPr>
        <w:t>6.2 Source code</w:t>
      </w:r>
      <w:bookmarkEnd w:id="55"/>
    </w:p>
    <w:p w14:paraId="0E5D71BD" w14:textId="03295819" w:rsidR="00300ACB" w:rsidRPr="00300ACB" w:rsidRDefault="00300ACB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sectPr w:rsidR="00300ACB" w:rsidRPr="00300ACB" w:rsidSect="008D1B9C">
      <w:headerReference w:type="default" r:id="rId34"/>
      <w:pgSz w:w="11906" w:h="16838" w:code="9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C4210" w14:textId="77777777" w:rsidR="00E80E7E" w:rsidRDefault="00E80E7E" w:rsidP="00453AB1">
      <w:r>
        <w:separator/>
      </w:r>
    </w:p>
  </w:endnote>
  <w:endnote w:type="continuationSeparator" w:id="0">
    <w:p w14:paraId="4D999FD9" w14:textId="77777777" w:rsidR="00E80E7E" w:rsidRDefault="00E80E7E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79277" w14:textId="77777777" w:rsidR="00E80E7E" w:rsidRDefault="00E80E7E" w:rsidP="00453AB1">
      <w:r>
        <w:separator/>
      </w:r>
    </w:p>
  </w:footnote>
  <w:footnote w:type="continuationSeparator" w:id="0">
    <w:p w14:paraId="31C8FD9C" w14:textId="77777777" w:rsidR="00E80E7E" w:rsidRDefault="00E80E7E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43033" w14:textId="77777777" w:rsidR="007837EA" w:rsidRDefault="007837EA">
    <w:pPr>
      <w:pStyle w:val="Header"/>
      <w:jc w:val="center"/>
    </w:pPr>
  </w:p>
  <w:p w14:paraId="0309FC3B" w14:textId="77777777" w:rsidR="007837EA" w:rsidRDefault="007837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DC6EE" w14:textId="77777777" w:rsidR="007837EA" w:rsidRDefault="007837EA">
    <w:pPr>
      <w:pStyle w:val="Header"/>
      <w:jc w:val="center"/>
    </w:pPr>
  </w:p>
  <w:p w14:paraId="51C58DDF" w14:textId="77777777" w:rsidR="007837EA" w:rsidRDefault="007837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5816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A0A073" w14:textId="38419CD2" w:rsidR="007837EA" w:rsidRDefault="007837E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5A44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9385FF3" w14:textId="77777777" w:rsidR="007837EA" w:rsidRDefault="007837E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D60027" w14:textId="45B66CC6" w:rsidR="007837EA" w:rsidRDefault="007837EA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5A4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D0BA40" w14:textId="77777777" w:rsidR="007837EA" w:rsidRDefault="007837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C8D"/>
    <w:multiLevelType w:val="hybridMultilevel"/>
    <w:tmpl w:val="41F60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22FC8"/>
    <w:multiLevelType w:val="hybridMultilevel"/>
    <w:tmpl w:val="FEA47166"/>
    <w:lvl w:ilvl="0" w:tplc="2DE06A1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1D10E7"/>
    <w:multiLevelType w:val="hybridMultilevel"/>
    <w:tmpl w:val="73982C0A"/>
    <w:lvl w:ilvl="0" w:tplc="0C6E2A9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02D1D"/>
    <w:multiLevelType w:val="hybridMultilevel"/>
    <w:tmpl w:val="C1207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D4E"/>
    <w:multiLevelType w:val="hybridMultilevel"/>
    <w:tmpl w:val="7C6CC888"/>
    <w:lvl w:ilvl="0" w:tplc="434290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67044A"/>
    <w:multiLevelType w:val="hybridMultilevel"/>
    <w:tmpl w:val="75F82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A0D22"/>
    <w:multiLevelType w:val="hybridMultilevel"/>
    <w:tmpl w:val="FC501FD0"/>
    <w:lvl w:ilvl="0" w:tplc="CD92E4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B2D9D"/>
    <w:multiLevelType w:val="hybridMultilevel"/>
    <w:tmpl w:val="8FB23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E118F"/>
    <w:multiLevelType w:val="hybridMultilevel"/>
    <w:tmpl w:val="7B1A2E18"/>
    <w:lvl w:ilvl="0" w:tplc="CDC80A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9056DD"/>
    <w:multiLevelType w:val="hybridMultilevel"/>
    <w:tmpl w:val="43348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370EB"/>
    <w:multiLevelType w:val="hybridMultilevel"/>
    <w:tmpl w:val="559E2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41A30"/>
    <w:multiLevelType w:val="multilevel"/>
    <w:tmpl w:val="692E8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47571066"/>
    <w:multiLevelType w:val="hybridMultilevel"/>
    <w:tmpl w:val="E63E76FC"/>
    <w:lvl w:ilvl="0" w:tplc="4E58E28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F7B90"/>
    <w:multiLevelType w:val="hybridMultilevel"/>
    <w:tmpl w:val="FB50B6AA"/>
    <w:lvl w:ilvl="0" w:tplc="B794445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944611"/>
    <w:multiLevelType w:val="hybridMultilevel"/>
    <w:tmpl w:val="3B76B018"/>
    <w:lvl w:ilvl="0" w:tplc="00005A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8715C"/>
    <w:multiLevelType w:val="hybridMultilevel"/>
    <w:tmpl w:val="0ACC9FF8"/>
    <w:lvl w:ilvl="0" w:tplc="005409A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425905"/>
    <w:multiLevelType w:val="hybridMultilevel"/>
    <w:tmpl w:val="CDC6C1B8"/>
    <w:lvl w:ilvl="0" w:tplc="159C5D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07AB3"/>
    <w:multiLevelType w:val="hybridMultilevel"/>
    <w:tmpl w:val="0B04192C"/>
    <w:lvl w:ilvl="0" w:tplc="E1A4156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36059"/>
    <w:multiLevelType w:val="hybridMultilevel"/>
    <w:tmpl w:val="09FC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525668"/>
    <w:multiLevelType w:val="hybridMultilevel"/>
    <w:tmpl w:val="225448FE"/>
    <w:lvl w:ilvl="0" w:tplc="FAF8B84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C4FF8"/>
    <w:multiLevelType w:val="hybridMultilevel"/>
    <w:tmpl w:val="607001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033D5"/>
    <w:multiLevelType w:val="hybridMultilevel"/>
    <w:tmpl w:val="171034DC"/>
    <w:lvl w:ilvl="0" w:tplc="889C5E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753BA5"/>
    <w:multiLevelType w:val="hybridMultilevel"/>
    <w:tmpl w:val="C7F80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25"/>
  </w:num>
  <w:num w:numId="4">
    <w:abstractNumId w:val="33"/>
  </w:num>
  <w:num w:numId="5">
    <w:abstractNumId w:val="2"/>
  </w:num>
  <w:num w:numId="6">
    <w:abstractNumId w:val="6"/>
  </w:num>
  <w:num w:numId="7">
    <w:abstractNumId w:val="21"/>
  </w:num>
  <w:num w:numId="8">
    <w:abstractNumId w:val="30"/>
  </w:num>
  <w:num w:numId="9">
    <w:abstractNumId w:val="4"/>
  </w:num>
  <w:num w:numId="10">
    <w:abstractNumId w:val="13"/>
  </w:num>
  <w:num w:numId="11">
    <w:abstractNumId w:val="31"/>
  </w:num>
  <w:num w:numId="12">
    <w:abstractNumId w:val="7"/>
  </w:num>
  <w:num w:numId="13">
    <w:abstractNumId w:val="9"/>
  </w:num>
  <w:num w:numId="14">
    <w:abstractNumId w:val="1"/>
  </w:num>
  <w:num w:numId="15">
    <w:abstractNumId w:val="28"/>
  </w:num>
  <w:num w:numId="16">
    <w:abstractNumId w:val="32"/>
  </w:num>
  <w:num w:numId="17">
    <w:abstractNumId w:val="29"/>
  </w:num>
  <w:num w:numId="18">
    <w:abstractNumId w:val="23"/>
  </w:num>
  <w:num w:numId="19">
    <w:abstractNumId w:val="17"/>
  </w:num>
  <w:num w:numId="20">
    <w:abstractNumId w:val="10"/>
  </w:num>
  <w:num w:numId="21">
    <w:abstractNumId w:val="12"/>
  </w:num>
  <w:num w:numId="22">
    <w:abstractNumId w:val="22"/>
  </w:num>
  <w:num w:numId="23">
    <w:abstractNumId w:val="27"/>
  </w:num>
  <w:num w:numId="24">
    <w:abstractNumId w:val="20"/>
  </w:num>
  <w:num w:numId="25">
    <w:abstractNumId w:val="8"/>
  </w:num>
  <w:num w:numId="26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8"/>
  </w:num>
  <w:num w:numId="31">
    <w:abstractNumId w:val="24"/>
  </w:num>
  <w:num w:numId="32">
    <w:abstractNumId w:val="14"/>
  </w:num>
  <w:num w:numId="33">
    <w:abstractNumId w:val="5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F08"/>
    <w:rsid w:val="00000FCE"/>
    <w:rsid w:val="00022EE6"/>
    <w:rsid w:val="00024496"/>
    <w:rsid w:val="0010748E"/>
    <w:rsid w:val="00134383"/>
    <w:rsid w:val="00137133"/>
    <w:rsid w:val="001E7DA7"/>
    <w:rsid w:val="0020400B"/>
    <w:rsid w:val="00207DC2"/>
    <w:rsid w:val="00252F26"/>
    <w:rsid w:val="00270C05"/>
    <w:rsid w:val="00291721"/>
    <w:rsid w:val="002D4629"/>
    <w:rsid w:val="002D796D"/>
    <w:rsid w:val="00300ACB"/>
    <w:rsid w:val="003203F1"/>
    <w:rsid w:val="003218FF"/>
    <w:rsid w:val="003A743F"/>
    <w:rsid w:val="003B30AE"/>
    <w:rsid w:val="003E775D"/>
    <w:rsid w:val="00412185"/>
    <w:rsid w:val="004211A7"/>
    <w:rsid w:val="00453AB1"/>
    <w:rsid w:val="00482963"/>
    <w:rsid w:val="004A7C39"/>
    <w:rsid w:val="004B4C11"/>
    <w:rsid w:val="004E3C16"/>
    <w:rsid w:val="00547F9E"/>
    <w:rsid w:val="00562C1D"/>
    <w:rsid w:val="00593511"/>
    <w:rsid w:val="00594A25"/>
    <w:rsid w:val="005C1F08"/>
    <w:rsid w:val="005D5C20"/>
    <w:rsid w:val="00637D1F"/>
    <w:rsid w:val="0064189C"/>
    <w:rsid w:val="00647DB8"/>
    <w:rsid w:val="00650D6A"/>
    <w:rsid w:val="006C2207"/>
    <w:rsid w:val="007100CD"/>
    <w:rsid w:val="00711C79"/>
    <w:rsid w:val="00713477"/>
    <w:rsid w:val="00720CC4"/>
    <w:rsid w:val="00737340"/>
    <w:rsid w:val="0075315F"/>
    <w:rsid w:val="0077156C"/>
    <w:rsid w:val="007837EA"/>
    <w:rsid w:val="00784BC8"/>
    <w:rsid w:val="00791EED"/>
    <w:rsid w:val="007B1A23"/>
    <w:rsid w:val="007B7FF5"/>
    <w:rsid w:val="007E6AB9"/>
    <w:rsid w:val="007E7FF7"/>
    <w:rsid w:val="007F44B4"/>
    <w:rsid w:val="008104A2"/>
    <w:rsid w:val="00867C2D"/>
    <w:rsid w:val="00880D36"/>
    <w:rsid w:val="008D1B9C"/>
    <w:rsid w:val="008E6453"/>
    <w:rsid w:val="00901656"/>
    <w:rsid w:val="00942B81"/>
    <w:rsid w:val="009E24BB"/>
    <w:rsid w:val="00A25A44"/>
    <w:rsid w:val="00B118C8"/>
    <w:rsid w:val="00B42207"/>
    <w:rsid w:val="00B62922"/>
    <w:rsid w:val="00B8489D"/>
    <w:rsid w:val="00BB0514"/>
    <w:rsid w:val="00BB2B2A"/>
    <w:rsid w:val="00BD3E74"/>
    <w:rsid w:val="00C01125"/>
    <w:rsid w:val="00C45C58"/>
    <w:rsid w:val="00C56904"/>
    <w:rsid w:val="00C70A1B"/>
    <w:rsid w:val="00C75086"/>
    <w:rsid w:val="00CA1C39"/>
    <w:rsid w:val="00CC0B55"/>
    <w:rsid w:val="00CD13EC"/>
    <w:rsid w:val="00CE5555"/>
    <w:rsid w:val="00CF5562"/>
    <w:rsid w:val="00D34D21"/>
    <w:rsid w:val="00DB7595"/>
    <w:rsid w:val="00DC2276"/>
    <w:rsid w:val="00DD74FD"/>
    <w:rsid w:val="00E73E69"/>
    <w:rsid w:val="00E766EA"/>
    <w:rsid w:val="00E80E7E"/>
    <w:rsid w:val="00F37CC5"/>
    <w:rsid w:val="00F6183C"/>
    <w:rsid w:val="00F947F7"/>
    <w:rsid w:val="00F97FFB"/>
    <w:rsid w:val="00FA0719"/>
    <w:rsid w:val="00FF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D4B20"/>
  <w15:docId w15:val="{3C410CEA-3122-43FF-BA95-A5B810C1C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3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ListParagraph">
    <w:name w:val="List Paragraph"/>
    <w:basedOn w:val="Normal"/>
    <w:uiPriority w:val="34"/>
    <w:qFormat/>
    <w:rsid w:val="0077156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2EE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customStyle="1" w:styleId="Style1">
    <w:name w:val="Style1"/>
    <w:basedOn w:val="Chng"/>
    <w:link w:val="Style1Char"/>
    <w:qFormat/>
    <w:rsid w:val="00022EE6"/>
    <w:pPr>
      <w:jc w:val="center"/>
    </w:pPr>
    <w:rPr>
      <w:b w:val="0"/>
      <w:sz w:val="26"/>
      <w:szCs w:val="26"/>
    </w:rPr>
  </w:style>
  <w:style w:type="character" w:customStyle="1" w:styleId="Style1Char">
    <w:name w:val="Style1 Char"/>
    <w:basedOn w:val="ChngChar"/>
    <w:link w:val="Style1"/>
    <w:rsid w:val="00022EE6"/>
    <w:rPr>
      <w:rFonts w:eastAsia="Times New Roman" w:cs="Times New Roman"/>
      <w:b w:val="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il\Downloads\TRINH_BAY_BAO_CAO\TRINH_BAY_BAO_CAO\TRINH_BAY_BAO_CAO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4D7EF5BAC34F42B426C88F48281CA7" ma:contentTypeVersion="2" ma:contentTypeDescription="Create a new document." ma:contentTypeScope="" ma:versionID="cb717e98e37e7252b97835947db20617">
  <xsd:schema xmlns:xsd="http://www.w3.org/2001/XMLSchema" xmlns:xs="http://www.w3.org/2001/XMLSchema" xmlns:p="http://schemas.microsoft.com/office/2006/metadata/properties" xmlns:ns3="0e88c12e-47fa-4e27-9b8f-59cda65dad0c" targetNamespace="http://schemas.microsoft.com/office/2006/metadata/properties" ma:root="true" ma:fieldsID="0c55364b1b99c995f0f235e773275433" ns3:_="">
    <xsd:import namespace="0e88c12e-47fa-4e27-9b8f-59cda65dad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8c12e-47fa-4e27-9b8f-59cda65dad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C75F4-E7D1-4D38-936E-77B09474AF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946D3F-AE60-40AA-A6F1-DCCFC3C4D8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A178A-F9BC-4C3C-96D9-1948FB09CD5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F14172-9594-4F41-9C4C-2C870FA738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88c12e-47fa-4e27-9b8f-59cda65dad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817</TotalTime>
  <Pages>31</Pages>
  <Words>2955</Words>
  <Characters>16850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tanil</dc:creator>
  <cp:lastModifiedBy>AN515-54</cp:lastModifiedBy>
  <cp:revision>8</cp:revision>
  <dcterms:created xsi:type="dcterms:W3CDTF">2022-01-01T13:24:00Z</dcterms:created>
  <dcterms:modified xsi:type="dcterms:W3CDTF">2022-01-06T01:26:00Z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0x010100AC4D7EF5BAC34F42B426C88F48281CA7</vt:lpwstr>
  </property>
</Properties>
</file>